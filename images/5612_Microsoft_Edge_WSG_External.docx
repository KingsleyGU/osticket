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3C2B8" w14:textId="047C3A9E" w:rsidR="00CE296D" w:rsidRPr="003B4049" w:rsidRDefault="00425FFC" w:rsidP="003B4049">
      <w:pPr>
        <w:pStyle w:val="Date"/>
      </w:pPr>
      <w:bookmarkStart w:id="0" w:name="_GoBack"/>
      <w:bookmarkEnd w:id="0"/>
      <w:r w:rsidRPr="007A6C0B">
        <w:rPr>
          <w:noProof/>
        </w:rPr>
        <w:drawing>
          <wp:anchor distT="0" distB="0" distL="114300" distR="114300" simplePos="0" relativeHeight="251642880" behindDoc="0" locked="0" layoutInCell="1" allowOverlap="1" wp14:anchorId="11C3B741" wp14:editId="1C5A0199">
            <wp:simplePos x="0" y="0"/>
            <wp:positionH relativeFrom="page">
              <wp:posOffset>241505</wp:posOffset>
            </wp:positionH>
            <wp:positionV relativeFrom="page">
              <wp:posOffset>215900</wp:posOffset>
            </wp:positionV>
            <wp:extent cx="1242919"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Microsoft/MS%20Logo/MSFT_logo_rgb_C-Wht_D.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42919"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6C0B">
        <w:rPr>
          <w:noProof/>
        </w:rPr>
        <w:drawing>
          <wp:anchor distT="0" distB="457200" distL="114300" distR="114300" simplePos="0" relativeHeight="251640832" behindDoc="1" locked="0" layoutInCell="1" allowOverlap="1" wp14:anchorId="43FC11EA" wp14:editId="384814DA">
            <wp:simplePos x="0" y="0"/>
            <wp:positionH relativeFrom="page">
              <wp:posOffset>6350</wp:posOffset>
            </wp:positionH>
            <wp:positionV relativeFrom="page">
              <wp:posOffset>0</wp:posOffset>
            </wp:positionV>
            <wp:extent cx="7759065" cy="27425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9236C2" w:rsidRPr="007A6C0B">
        <w:t xml:space="preserve">Published </w:t>
      </w:r>
      <w:r w:rsidR="000F4953">
        <w:t>September</w:t>
      </w:r>
      <w:r w:rsidR="00CE296D" w:rsidRPr="007A6C0B">
        <w:t xml:space="preserve"> 2015</w:t>
      </w:r>
      <w:r w:rsidR="007042E6" w:rsidRPr="003B4049">
        <w:rPr>
          <w:noProof/>
        </w:rPr>
        <mc:AlternateContent>
          <mc:Choice Requires="wps">
            <w:drawing>
              <wp:anchor distT="0" distB="0" distL="114300" distR="114300" simplePos="0" relativeHeight="251648000" behindDoc="0" locked="0" layoutInCell="1" allowOverlap="1" wp14:anchorId="4054B6AD" wp14:editId="0CF0EFA1">
                <wp:simplePos x="0" y="0"/>
                <wp:positionH relativeFrom="column">
                  <wp:posOffset>-3017520</wp:posOffset>
                </wp:positionH>
                <wp:positionV relativeFrom="paragraph">
                  <wp:posOffset>1097915</wp:posOffset>
                </wp:positionV>
                <wp:extent cx="2743200" cy="54864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2743200" cy="548640"/>
                        </a:xfrm>
                        <a:prstGeom prst="rect">
                          <a:avLst/>
                        </a:prstGeom>
                        <a:solidFill>
                          <a:srgbClr val="004B50">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03DA7AE7" w14:textId="77777777" w:rsidR="0041438E" w:rsidRPr="007042E6" w:rsidRDefault="0041438E" w:rsidP="007042E6">
                            <w:pPr>
                              <w:pStyle w:val="Subtitle"/>
                            </w:pPr>
                            <w:r w:rsidRPr="007042E6">
                              <w:t>IT Showcase</w:t>
                            </w:r>
                            <w:r w:rsidR="00A84BDD" w:rsidRPr="007042E6">
                              <w:t xml:space="preserve"> </w:t>
                            </w:r>
                            <w:r w:rsidR="00E412B6" w:rsidRPr="00031CB4">
                              <w:rPr>
                                <w:color w:val="FFFFFF"/>
                              </w:rPr>
                              <w:t>Productivity</w:t>
                            </w:r>
                            <w:r w:rsidR="00E412B6">
                              <w:t xml:space="preserve"> Guide</w:t>
                            </w:r>
                          </w:p>
                        </w:txbxContent>
                      </wps:txbx>
                      <wps:bodyPr rot="0" spcFirstLastPara="0" vertOverflow="overflow" horzOverflow="overflow" vert="horz" wrap="square" lIns="365760" tIns="54864" rIns="182880" bIns="0" numCol="1" spcCol="0" rtlCol="0" fromWordArt="0" anchor="ctr" anchorCtr="0" forceAA="0" compatLnSpc="1">
                        <a:prstTxWarp prst="textNoShape">
                          <a:avLst/>
                        </a:prstTxWarp>
                        <a:noAutofit/>
                      </wps:bodyPr>
                    </wps:wsp>
                  </a:graphicData>
                </a:graphic>
              </wp:anchor>
            </w:drawing>
          </mc:Choice>
          <mc:Fallback>
            <w:pict>
              <v:shapetype w14:anchorId="4054B6AD" id="_x0000_t202" coordsize="21600,21600" o:spt="202" path="m,l,21600r21600,l21600,xe">
                <v:stroke joinstyle="miter"/>
                <v:path gradientshapeok="t" o:connecttype="rect"/>
              </v:shapetype>
              <v:shape id="Text Box 4" o:spid="_x0000_s1026" type="#_x0000_t202" style="position:absolute;margin-left:-237.6pt;margin-top:86.45pt;width:3in;height:43.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" fillcolor="#004b50" stroked="f">
                <v:fill opacity="58853f"/>
                <v:textbox inset="28.8pt,4.32pt,14.4pt,0">
                  <w:txbxContent>
                    <w:p w14:paraId="03DA7AE7" w14:textId="77777777" w:rsidR="0041438E" w:rsidRPr="007042E6" w:rsidRDefault="0041438E" w:rsidP="007042E6">
                      <w:pPr>
                        <w:pStyle w:val="Subtitle"/>
                      </w:pPr>
                      <w:r w:rsidRPr="007042E6">
                        <w:t>IT Showcase</w:t>
                      </w:r>
                      <w:r w:rsidR="00A84BDD" w:rsidRPr="007042E6">
                        <w:t xml:space="preserve"> </w:t>
                      </w:r>
                      <w:r w:rsidR="00E412B6" w:rsidRPr="00031CB4">
                        <w:rPr>
                          <w:color w:val="FFFFFF"/>
                        </w:rPr>
                        <w:t>Productivity</w:t>
                      </w:r>
                      <w:r w:rsidR="00E412B6">
                        <w:t xml:space="preserve"> Guide</w:t>
                      </w:r>
                    </w:p>
                  </w:txbxContent>
                </v:textbox>
                <w10:wrap type="square"/>
              </v:shape>
            </w:pict>
          </mc:Fallback>
        </mc:AlternateContent>
      </w:r>
      <w:r w:rsidR="007042E6" w:rsidRPr="003B4049">
        <w:rPr>
          <w:noProof/>
        </w:rPr>
        <mc:AlternateContent>
          <mc:Choice Requires="wps">
            <w:drawing>
              <wp:anchor distT="0" distB="0" distL="114300" distR="114300" simplePos="0" relativeHeight="251649024" behindDoc="0" locked="0" layoutInCell="1" allowOverlap="1" wp14:anchorId="1225B2BB" wp14:editId="4B466F19">
                <wp:simplePos x="0" y="0"/>
                <wp:positionH relativeFrom="page">
                  <wp:posOffset>0</wp:posOffset>
                </wp:positionH>
                <wp:positionV relativeFrom="page">
                  <wp:posOffset>914400</wp:posOffset>
                </wp:positionV>
                <wp:extent cx="3657600" cy="12801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57600" cy="1280160"/>
                        </a:xfrm>
                        <a:prstGeom prst="rect">
                          <a:avLst/>
                        </a:prstGeom>
                        <a:solidFill>
                          <a:srgbClr val="008272">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5A3333C1" w14:textId="1722FEFA" w:rsidR="00005AE4" w:rsidRPr="00A84BDD" w:rsidRDefault="000F4953" w:rsidP="007042E6">
                            <w:pPr>
                              <w:pStyle w:val="Title"/>
                            </w:pPr>
                            <w:r>
                              <w:t>Microsoft Edge</w:t>
                            </w:r>
                          </w:p>
                        </w:txbxContent>
                      </wps:txbx>
                      <wps:bodyPr rot="0" spcFirstLastPara="0" vertOverflow="overflow" horzOverflow="overflow" vert="horz" wrap="square" lIns="365760" tIns="182880" rIns="274320" bIns="18288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5B2BB" id="Text Box 5" o:spid="_x0000_s1027" type="#_x0000_t202" style="position:absolute;margin-left:0;margin-top:1in;width:4in;height:100.8pt;z-index:25164902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" fillcolor="#008272" stroked="f">
                <v:fill opacity="58853f"/>
                <v:textbox inset="28.8pt,14.4pt,21.6pt,14.4pt">
                  <w:txbxContent>
                    <w:p w14:paraId="5A3333C1" w14:textId="1722FEFA" w:rsidR="00005AE4" w:rsidRPr="00A84BDD" w:rsidRDefault="000F4953" w:rsidP="007042E6">
                      <w:pPr>
                        <w:pStyle w:val="Title"/>
                      </w:pPr>
                      <w:r>
                        <w:t>Microsoft Edge</w:t>
                      </w:r>
                    </w:p>
                  </w:txbxContent>
                </v:textbox>
                <w10:wrap type="square" anchorx="page" anchory="page"/>
              </v:shape>
            </w:pict>
          </mc:Fallback>
        </mc:AlternateContent>
      </w:r>
      <w:r w:rsidR="00CE296D" w:rsidRPr="003B4049">
        <w:t xml:space="preserve"> </w:t>
      </w:r>
    </w:p>
    <w:p w14:paraId="5981C7E3" w14:textId="0D74B40D" w:rsidR="00AD3F06" w:rsidRPr="000F4953" w:rsidRDefault="00975D70" w:rsidP="000F4953">
      <w:pPr>
        <w:pStyle w:val="Intro"/>
      </w:pPr>
      <w:r w:rsidRPr="0032278A">
        <w:rPr>
          <w:rFonts w:ascii="Segoe Pro" w:hAnsi="Segoe Pro"/>
        </w:rPr>
        <w:t>Summary:</w:t>
      </w:r>
      <w:r w:rsidRPr="00DF5304">
        <w:t xml:space="preserve"> </w:t>
      </w:r>
      <w:r w:rsidR="000F4953">
        <w:t>Microsoft Edge</w:t>
      </w:r>
      <w:r w:rsidR="000F4953" w:rsidRPr="007A7035">
        <w:t>, the new browser in Windows 10, is designed to deliver a better web experience. It’s fast, compatible, and built for the modern web—designed to work the way you do and help y</w:t>
      </w:r>
      <w:r w:rsidR="000F4953">
        <w:t xml:space="preserve">ou get things done through easy </w:t>
      </w:r>
      <w:r w:rsidR="000F4953" w:rsidRPr="007A7035">
        <w:t xml:space="preserve">sharing, reading, discovery, and more. </w:t>
      </w:r>
    </w:p>
    <w:p w14:paraId="62DE39E6" w14:textId="77777777" w:rsidR="00A26A9A" w:rsidRPr="007A6C0B" w:rsidRDefault="00A26A9A" w:rsidP="00A26A9A">
      <w:pPr>
        <w:pStyle w:val="Heading1"/>
      </w:pPr>
      <w:r w:rsidRPr="007A6C0B">
        <w:t>Topics in this guide include:</w:t>
      </w:r>
    </w:p>
    <w:p w14:paraId="02601A67" w14:textId="77777777" w:rsidR="00A26A9A" w:rsidRPr="00A26A9A" w:rsidRDefault="00566A2B" w:rsidP="00A26A9A">
      <w:pPr>
        <w:pStyle w:val="Heading1"/>
      </w:pPr>
      <w:r>
        <w:rPr>
          <w:noProof/>
        </w:rPr>
        <mc:AlternateContent>
          <mc:Choice Requires="wps">
            <w:drawing>
              <wp:anchor distT="0" distB="0" distL="114300" distR="114300" simplePos="0" relativeHeight="251668480" behindDoc="0" locked="0" layoutInCell="1" allowOverlap="1" wp14:anchorId="6820F0A4" wp14:editId="52BCA642">
                <wp:simplePos x="0" y="0"/>
                <wp:positionH relativeFrom="column">
                  <wp:posOffset>0</wp:posOffset>
                </wp:positionH>
                <wp:positionV relativeFrom="paragraph">
                  <wp:posOffset>38735</wp:posOffset>
                </wp:positionV>
                <wp:extent cx="1691640" cy="914400"/>
                <wp:effectExtent l="0" t="0" r="3810" b="0"/>
                <wp:wrapNone/>
                <wp:docPr id="7" name="Rectangle 7"/>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FD6FF" w14:textId="014754D0" w:rsidR="00566A2B" w:rsidRPr="00FE5C82" w:rsidRDefault="00DE3C72" w:rsidP="00566A2B">
                            <w:pPr>
                              <w:rPr>
                                <w:color w:val="008272"/>
                                <w:sz w:val="24"/>
                              </w:rPr>
                            </w:pPr>
                            <w:r>
                              <w:rPr>
                                <w:color w:val="FFFFFF" w:themeColor="background1"/>
                                <w:sz w:val="24"/>
                              </w:rPr>
                              <w:t>Search</w:t>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6820F0A4" id="Rectangle 7" o:spid="_x0000_s1028" style="position:absolute;margin-left:0;margin-top:3.05pt;width:133.2pt;height:1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" fillcolor="#008272" stroked="f" strokeweight="1pt">
                <v:textbox inset="10.8pt,7.2pt,10.8pt,7.2pt">
                  <w:txbxContent>
                    <w:p w14:paraId="5BDFD6FF" w14:textId="014754D0" w:rsidR="00566A2B" w:rsidRPr="00FE5C82" w:rsidRDefault="00DE3C72" w:rsidP="00566A2B">
                      <w:pPr>
                        <w:rPr>
                          <w:color w:val="008272"/>
                          <w:sz w:val="24"/>
                        </w:rPr>
                      </w:pPr>
                      <w:r>
                        <w:rPr>
                          <w:color w:val="FFFFFF" w:themeColor="background1"/>
                          <w:sz w:val="24"/>
                        </w:rPr>
                        <w:t>Search</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A431449" wp14:editId="6A6DF3FB">
                <wp:simplePos x="0" y="0"/>
                <wp:positionH relativeFrom="column">
                  <wp:posOffset>1778000</wp:posOffset>
                </wp:positionH>
                <wp:positionV relativeFrom="paragraph">
                  <wp:posOffset>38735</wp:posOffset>
                </wp:positionV>
                <wp:extent cx="1691640" cy="914400"/>
                <wp:effectExtent l="0" t="0" r="3810" b="0"/>
                <wp:wrapNone/>
                <wp:docPr id="8" name="Rectangle 8"/>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B759C0" w14:textId="54DAD442" w:rsidR="00566A2B" w:rsidRPr="00566A2B" w:rsidRDefault="00DE3C72" w:rsidP="00566A2B">
                            <w:pPr>
                              <w:rPr>
                                <w:color w:val="FFFFFF" w:themeColor="background1"/>
                                <w:sz w:val="24"/>
                              </w:rPr>
                            </w:pPr>
                            <w:r>
                              <w:rPr>
                                <w:color w:val="FFFFFF" w:themeColor="background1"/>
                                <w:sz w:val="24"/>
                              </w:rPr>
                              <w:t>The Hub</w:t>
                            </w:r>
                          </w:p>
                          <w:p w14:paraId="34FAE1DC" w14:textId="77777777" w:rsidR="00566A2B" w:rsidRPr="00FE5C82" w:rsidRDefault="00566A2B" w:rsidP="00566A2B">
                            <w:pPr>
                              <w:jc w:val="center"/>
                              <w:rPr>
                                <w:color w:val="008272"/>
                              </w:rP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2A431449" id="Rectangle 8" o:spid="_x0000_s1029" style="position:absolute;margin-left:140pt;margin-top:3.05pt;width:133.2pt;height:1in;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" fillcolor="#008272" stroked="f" strokeweight="1pt">
                <v:textbox inset="10.8pt,7.2pt,10.8pt,7.2pt">
                  <w:txbxContent>
                    <w:p w14:paraId="20B759C0" w14:textId="54DAD442" w:rsidR="00566A2B" w:rsidRPr="00566A2B" w:rsidRDefault="00DE3C72" w:rsidP="00566A2B">
                      <w:pPr>
                        <w:rPr>
                          <w:color w:val="FFFFFF" w:themeColor="background1"/>
                          <w:sz w:val="24"/>
                        </w:rPr>
                      </w:pPr>
                      <w:r>
                        <w:rPr>
                          <w:color w:val="FFFFFF" w:themeColor="background1"/>
                          <w:sz w:val="24"/>
                        </w:rPr>
                        <w:t>The Hub</w:t>
                      </w:r>
                    </w:p>
                    <w:p w14:paraId="34FAE1DC" w14:textId="77777777" w:rsidR="00566A2B" w:rsidRPr="00FE5C82" w:rsidRDefault="00566A2B" w:rsidP="00566A2B">
                      <w:pPr>
                        <w:jc w:val="center"/>
                        <w:rPr>
                          <w:color w:val="008272"/>
                        </w:rPr>
                      </w:pP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735DE9F" wp14:editId="08AA2599">
                <wp:simplePos x="0" y="0"/>
                <wp:positionH relativeFrom="column">
                  <wp:posOffset>3568700</wp:posOffset>
                </wp:positionH>
                <wp:positionV relativeFrom="paragraph">
                  <wp:posOffset>38735</wp:posOffset>
                </wp:positionV>
                <wp:extent cx="1691640" cy="914400"/>
                <wp:effectExtent l="0" t="0" r="3810" b="0"/>
                <wp:wrapNone/>
                <wp:docPr id="10" name="Rectangle 10"/>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57A9C4" w14:textId="307BC656" w:rsidR="00566A2B" w:rsidRPr="00566A2B" w:rsidRDefault="00DE3C72" w:rsidP="00C219E7">
                            <w:pPr>
                              <w:shd w:val="clear" w:color="auto" w:fill="008272"/>
                              <w:rPr>
                                <w:color w:val="FFFFFF" w:themeColor="background1"/>
                                <w:sz w:val="24"/>
                              </w:rPr>
                            </w:pPr>
                            <w:r>
                              <w:rPr>
                                <w:color w:val="FFFFFF" w:themeColor="background1"/>
                                <w:sz w:val="24"/>
                              </w:rPr>
                              <w:t>Web Notes</w:t>
                            </w:r>
                          </w:p>
                          <w:p w14:paraId="6218A7DB" w14:textId="77777777" w:rsidR="00566A2B" w:rsidRDefault="00566A2B" w:rsidP="00566A2B">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1735DE9F" id="Rectangle 10" o:spid="_x0000_s1030" style="position:absolute;margin-left:281pt;margin-top:3.05pt;width:133.2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" fillcolor="#008272" stroked="f" strokeweight="1pt">
                <v:textbox inset="10.8pt,7.2pt,10.8pt,7.2pt">
                  <w:txbxContent>
                    <w:p w14:paraId="7457A9C4" w14:textId="307BC656" w:rsidR="00566A2B" w:rsidRPr="00566A2B" w:rsidRDefault="00DE3C72" w:rsidP="00C219E7">
                      <w:pPr>
                        <w:shd w:val="clear" w:color="auto" w:fill="008272"/>
                        <w:rPr>
                          <w:color w:val="FFFFFF" w:themeColor="background1"/>
                          <w:sz w:val="24"/>
                        </w:rPr>
                      </w:pPr>
                      <w:r>
                        <w:rPr>
                          <w:color w:val="FFFFFF" w:themeColor="background1"/>
                          <w:sz w:val="24"/>
                        </w:rPr>
                        <w:t>Web Notes</w:t>
                      </w:r>
                    </w:p>
                    <w:p w14:paraId="6218A7DB" w14:textId="77777777" w:rsidR="00566A2B" w:rsidRDefault="00566A2B" w:rsidP="00566A2B">
                      <w:pPr>
                        <w:jc w:val="center"/>
                      </w:pPr>
                    </w:p>
                  </w:txbxContent>
                </v:textbox>
              </v:rect>
            </w:pict>
          </mc:Fallback>
        </mc:AlternateContent>
      </w:r>
    </w:p>
    <w:p w14:paraId="3BE19FD5" w14:textId="0F2F613E" w:rsidR="00A26A9A" w:rsidRPr="00C219E7" w:rsidRDefault="000F4953">
      <w:pPr>
        <w:spacing w:after="0"/>
      </w:pPr>
      <w:r w:rsidRPr="000F4953">
        <w:rPr>
          <w:noProof/>
        </w:rPr>
        <mc:AlternateContent>
          <mc:Choice Requires="wps">
            <w:drawing>
              <wp:anchor distT="0" distB="0" distL="114300" distR="114300" simplePos="0" relativeHeight="251677696" behindDoc="0" locked="0" layoutInCell="1" allowOverlap="1" wp14:anchorId="087F6D18" wp14:editId="6FDBE469">
                <wp:simplePos x="0" y="0"/>
                <wp:positionH relativeFrom="column">
                  <wp:posOffset>3568700</wp:posOffset>
                </wp:positionH>
                <wp:positionV relativeFrom="paragraph">
                  <wp:posOffset>1761490</wp:posOffset>
                </wp:positionV>
                <wp:extent cx="1690370" cy="914400"/>
                <wp:effectExtent l="0" t="0" r="5080" b="0"/>
                <wp:wrapNone/>
                <wp:docPr id="12" name="Rectangle 12"/>
                <wp:cNvGraphicFramePr/>
                <a:graphic xmlns:a="http://schemas.openxmlformats.org/drawingml/2006/main">
                  <a:graphicData uri="http://schemas.microsoft.com/office/word/2010/wordprocessingShape">
                    <wps:wsp>
                      <wps:cNvSpPr/>
                      <wps:spPr>
                        <a:xfrm>
                          <a:off x="0" y="0"/>
                          <a:ext cx="169037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1F158" w14:textId="1F27C596" w:rsidR="000F4953" w:rsidRPr="00566A2B" w:rsidRDefault="00AD39EE" w:rsidP="000F4953">
                            <w:pPr>
                              <w:rPr>
                                <w:color w:val="FFFFFF" w:themeColor="background1"/>
                                <w:sz w:val="24"/>
                              </w:rPr>
                            </w:pPr>
                            <w:r>
                              <w:rPr>
                                <w:color w:val="FFFFFF" w:themeColor="background1"/>
                                <w:sz w:val="24"/>
                              </w:rPr>
                              <w:t>For more information</w:t>
                            </w:r>
                          </w:p>
                          <w:p w14:paraId="0C04B1B6" w14:textId="77777777" w:rsidR="000F4953" w:rsidRDefault="000F4953" w:rsidP="000F4953">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087F6D18" id="Rectangle 12" o:spid="_x0000_s1031" style="position:absolute;margin-left:281pt;margin-top:138.7pt;width:133.1pt;height:1in;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" fillcolor="#008272" stroked="f" strokeweight="1pt">
                <v:textbox inset="10.8pt,7.2pt,10.8pt,7.2pt">
                  <w:txbxContent>
                    <w:p w14:paraId="7931F158" w14:textId="1F27C596" w:rsidR="000F4953" w:rsidRPr="00566A2B" w:rsidRDefault="00AD39EE" w:rsidP="000F4953">
                      <w:pPr>
                        <w:rPr>
                          <w:color w:val="FFFFFF" w:themeColor="background1"/>
                          <w:sz w:val="24"/>
                        </w:rPr>
                      </w:pPr>
                      <w:r>
                        <w:rPr>
                          <w:color w:val="FFFFFF" w:themeColor="background1"/>
                          <w:sz w:val="24"/>
                        </w:rPr>
                        <w:t>For more information</w:t>
                      </w:r>
                    </w:p>
                    <w:p w14:paraId="0C04B1B6" w14:textId="77777777" w:rsidR="000F4953" w:rsidRDefault="000F4953" w:rsidP="000F4953">
                      <w:pPr>
                        <w:jc w:val="center"/>
                      </w:pPr>
                    </w:p>
                  </w:txbxContent>
                </v:textbox>
              </v:rect>
            </w:pict>
          </mc:Fallback>
        </mc:AlternateContent>
      </w:r>
      <w:r w:rsidRPr="000F4953">
        <w:rPr>
          <w:noProof/>
        </w:rPr>
        <mc:AlternateContent>
          <mc:Choice Requires="wps">
            <w:drawing>
              <wp:anchor distT="0" distB="0" distL="114300" distR="114300" simplePos="0" relativeHeight="251676672" behindDoc="0" locked="0" layoutInCell="1" allowOverlap="1" wp14:anchorId="00B718CC" wp14:editId="6A057EBC">
                <wp:simplePos x="0" y="0"/>
                <wp:positionH relativeFrom="column">
                  <wp:posOffset>1778000</wp:posOffset>
                </wp:positionH>
                <wp:positionV relativeFrom="paragraph">
                  <wp:posOffset>1761490</wp:posOffset>
                </wp:positionV>
                <wp:extent cx="1690370" cy="914400"/>
                <wp:effectExtent l="0" t="0" r="5080" b="0"/>
                <wp:wrapNone/>
                <wp:docPr id="11" name="Rectangle 11"/>
                <wp:cNvGraphicFramePr/>
                <a:graphic xmlns:a="http://schemas.openxmlformats.org/drawingml/2006/main">
                  <a:graphicData uri="http://schemas.microsoft.com/office/word/2010/wordprocessingShape">
                    <wps:wsp>
                      <wps:cNvSpPr/>
                      <wps:spPr>
                        <a:xfrm>
                          <a:off x="0" y="0"/>
                          <a:ext cx="169037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F944E7" w14:textId="2CEFD64F" w:rsidR="000F4953" w:rsidRPr="00566A2B" w:rsidRDefault="00AD39EE" w:rsidP="000F4953">
                            <w:pPr>
                              <w:rPr>
                                <w:color w:val="FFFFFF" w:themeColor="background1"/>
                                <w:sz w:val="24"/>
                              </w:rPr>
                            </w:pPr>
                            <w:r>
                              <w:rPr>
                                <w:color w:val="FFFFFF" w:themeColor="background1"/>
                                <w:sz w:val="24"/>
                              </w:rPr>
                              <w:t>Opening with Internet Explorer</w:t>
                            </w:r>
                          </w:p>
                          <w:p w14:paraId="43D5241D" w14:textId="77777777" w:rsidR="000F4953" w:rsidRDefault="000F4953" w:rsidP="000F4953">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00B718CC" id="Rectangle 11" o:spid="_x0000_s1032" style="position:absolute;margin-left:140pt;margin-top:138.7pt;width:133.1pt;height:1in;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" fillcolor="#008272" stroked="f" strokeweight="1pt">
                <v:textbox inset="10.8pt,7.2pt,10.8pt,7.2pt">
                  <w:txbxContent>
                    <w:p w14:paraId="26F944E7" w14:textId="2CEFD64F" w:rsidR="000F4953" w:rsidRPr="00566A2B" w:rsidRDefault="00AD39EE" w:rsidP="000F4953">
                      <w:pPr>
                        <w:rPr>
                          <w:color w:val="FFFFFF" w:themeColor="background1"/>
                          <w:sz w:val="24"/>
                        </w:rPr>
                      </w:pPr>
                      <w:r>
                        <w:rPr>
                          <w:color w:val="FFFFFF" w:themeColor="background1"/>
                          <w:sz w:val="24"/>
                        </w:rPr>
                        <w:t>Opening with Internet Explorer</w:t>
                      </w:r>
                    </w:p>
                    <w:p w14:paraId="43D5241D" w14:textId="77777777" w:rsidR="000F4953" w:rsidRDefault="000F4953" w:rsidP="000F4953">
                      <w:pPr>
                        <w:jc w:val="center"/>
                      </w:pPr>
                    </w:p>
                  </w:txbxContent>
                </v:textbox>
              </v:rect>
            </w:pict>
          </mc:Fallback>
        </mc:AlternateContent>
      </w:r>
      <w:r w:rsidRPr="000F4953">
        <w:rPr>
          <w:noProof/>
        </w:rPr>
        <mc:AlternateContent>
          <mc:Choice Requires="wps">
            <w:drawing>
              <wp:anchor distT="0" distB="0" distL="114300" distR="114300" simplePos="0" relativeHeight="251675648" behindDoc="0" locked="0" layoutInCell="1" allowOverlap="1" wp14:anchorId="25443238" wp14:editId="744D9E17">
                <wp:simplePos x="0" y="0"/>
                <wp:positionH relativeFrom="column">
                  <wp:posOffset>0</wp:posOffset>
                </wp:positionH>
                <wp:positionV relativeFrom="paragraph">
                  <wp:posOffset>1761991</wp:posOffset>
                </wp:positionV>
                <wp:extent cx="1690370" cy="914400"/>
                <wp:effectExtent l="0" t="0" r="5080" b="0"/>
                <wp:wrapNone/>
                <wp:docPr id="2" name="Rectangle 2"/>
                <wp:cNvGraphicFramePr/>
                <a:graphic xmlns:a="http://schemas.openxmlformats.org/drawingml/2006/main">
                  <a:graphicData uri="http://schemas.microsoft.com/office/word/2010/wordprocessingShape">
                    <wps:wsp>
                      <wps:cNvSpPr/>
                      <wps:spPr>
                        <a:xfrm>
                          <a:off x="0" y="0"/>
                          <a:ext cx="169037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0E72B7" w14:textId="1E4FB83F" w:rsidR="000F4953" w:rsidRPr="00566A2B" w:rsidRDefault="00AD39EE" w:rsidP="000F4953">
                            <w:pPr>
                              <w:rPr>
                                <w:color w:val="FFFFFF" w:themeColor="background1"/>
                                <w:sz w:val="24"/>
                              </w:rPr>
                            </w:pPr>
                            <w:r>
                              <w:rPr>
                                <w:color w:val="FFFFFF" w:themeColor="background1"/>
                                <w:sz w:val="24"/>
                              </w:rPr>
                              <w:t>PDF reader</w:t>
                            </w:r>
                          </w:p>
                          <w:p w14:paraId="6253B8C9" w14:textId="77777777" w:rsidR="000F4953" w:rsidRDefault="000F4953" w:rsidP="000F4953">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25443238" id="Rectangle 2" o:spid="_x0000_s1033" style="position:absolute;margin-left:0;margin-top:138.75pt;width:133.1pt;height:1in;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" fillcolor="#008272" stroked="f" strokeweight="1pt">
                <v:textbox inset="10.8pt,7.2pt,10.8pt,7.2pt">
                  <w:txbxContent>
                    <w:p w14:paraId="410E72B7" w14:textId="1E4FB83F" w:rsidR="000F4953" w:rsidRPr="00566A2B" w:rsidRDefault="00AD39EE" w:rsidP="000F4953">
                      <w:pPr>
                        <w:rPr>
                          <w:color w:val="FFFFFF" w:themeColor="background1"/>
                          <w:sz w:val="24"/>
                        </w:rPr>
                      </w:pPr>
                      <w:r>
                        <w:rPr>
                          <w:color w:val="FFFFFF" w:themeColor="background1"/>
                          <w:sz w:val="24"/>
                        </w:rPr>
                        <w:t>PDF reader</w:t>
                      </w:r>
                    </w:p>
                    <w:p w14:paraId="6253B8C9" w14:textId="77777777" w:rsidR="000F4953" w:rsidRDefault="000F4953" w:rsidP="000F4953">
                      <w:pPr>
                        <w:jc w:val="center"/>
                      </w:pPr>
                    </w:p>
                  </w:txbxContent>
                </v:textbox>
              </v:rect>
            </w:pict>
          </mc:Fallback>
        </mc:AlternateContent>
      </w:r>
      <w:r w:rsidR="00566A2B">
        <w:rPr>
          <w:noProof/>
        </w:rPr>
        <mc:AlternateContent>
          <mc:Choice Requires="wps">
            <w:drawing>
              <wp:anchor distT="0" distB="0" distL="114300" distR="114300" simplePos="0" relativeHeight="251671552" behindDoc="0" locked="0" layoutInCell="1" allowOverlap="1" wp14:anchorId="02711C07" wp14:editId="484CE9EC">
                <wp:simplePos x="0" y="0"/>
                <wp:positionH relativeFrom="column">
                  <wp:posOffset>0</wp:posOffset>
                </wp:positionH>
                <wp:positionV relativeFrom="paragraph">
                  <wp:posOffset>748030</wp:posOffset>
                </wp:positionV>
                <wp:extent cx="1690823" cy="914400"/>
                <wp:effectExtent l="0" t="0" r="5080" b="0"/>
                <wp:wrapNone/>
                <wp:docPr id="16" name="Rectangle 16"/>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19B1EE" w14:textId="70D161F0" w:rsidR="00566A2B" w:rsidRPr="00566A2B" w:rsidRDefault="00DE3C72" w:rsidP="00566A2B">
                            <w:pPr>
                              <w:rPr>
                                <w:color w:val="FFFFFF" w:themeColor="background1"/>
                                <w:sz w:val="24"/>
                              </w:rPr>
                            </w:pPr>
                            <w:r>
                              <w:rPr>
                                <w:color w:val="FFFFFF" w:themeColor="background1"/>
                                <w:sz w:val="24"/>
                              </w:rPr>
                              <w:t>Cortana</w:t>
                            </w:r>
                          </w:p>
                          <w:p w14:paraId="4FCBC828" w14:textId="77777777" w:rsidR="00566A2B" w:rsidRDefault="00566A2B" w:rsidP="00566A2B">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02711C07" id="Rectangle 16" o:spid="_x0000_s1034" style="position:absolute;margin-left:0;margin-top:58.9pt;width:133.15pt;height:1in;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" fillcolor="#008272" stroked="f" strokeweight="1pt">
                <v:textbox inset="10.8pt,7.2pt,10.8pt,7.2pt">
                  <w:txbxContent>
                    <w:p w14:paraId="1719B1EE" w14:textId="70D161F0" w:rsidR="00566A2B" w:rsidRPr="00566A2B" w:rsidRDefault="00DE3C72" w:rsidP="00566A2B">
                      <w:pPr>
                        <w:rPr>
                          <w:color w:val="FFFFFF" w:themeColor="background1"/>
                          <w:sz w:val="24"/>
                        </w:rPr>
                      </w:pPr>
                      <w:r>
                        <w:rPr>
                          <w:color w:val="FFFFFF" w:themeColor="background1"/>
                          <w:sz w:val="24"/>
                        </w:rPr>
                        <w:t>Cortana</w:t>
                      </w:r>
                    </w:p>
                    <w:p w14:paraId="4FCBC828" w14:textId="77777777" w:rsidR="00566A2B" w:rsidRDefault="00566A2B" w:rsidP="00566A2B">
                      <w:pPr>
                        <w:jc w:val="center"/>
                      </w:pPr>
                    </w:p>
                  </w:txbxContent>
                </v:textbox>
              </v:rect>
            </w:pict>
          </mc:Fallback>
        </mc:AlternateContent>
      </w:r>
      <w:r w:rsidR="00566A2B">
        <w:rPr>
          <w:noProof/>
        </w:rPr>
        <mc:AlternateContent>
          <mc:Choice Requires="wps">
            <w:drawing>
              <wp:anchor distT="0" distB="0" distL="114300" distR="114300" simplePos="0" relativeHeight="251672576" behindDoc="0" locked="0" layoutInCell="1" allowOverlap="1" wp14:anchorId="49B6D11D" wp14:editId="05810FDE">
                <wp:simplePos x="0" y="0"/>
                <wp:positionH relativeFrom="column">
                  <wp:posOffset>1778000</wp:posOffset>
                </wp:positionH>
                <wp:positionV relativeFrom="paragraph">
                  <wp:posOffset>748030</wp:posOffset>
                </wp:positionV>
                <wp:extent cx="1690823" cy="914400"/>
                <wp:effectExtent l="0" t="0" r="5080" b="0"/>
                <wp:wrapNone/>
                <wp:docPr id="17" name="Rectangle 17"/>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644AC" w14:textId="4697C8D6" w:rsidR="00566A2B" w:rsidRPr="00566A2B" w:rsidRDefault="00DE3C72" w:rsidP="00566A2B">
                            <w:pPr>
                              <w:rPr>
                                <w:color w:val="FFFFFF" w:themeColor="background1"/>
                                <w:sz w:val="24"/>
                              </w:rPr>
                            </w:pPr>
                            <w:r>
                              <w:rPr>
                                <w:color w:val="FFFFFF" w:themeColor="background1"/>
                                <w:sz w:val="24"/>
                              </w:rPr>
                              <w:t>Reading List</w:t>
                            </w:r>
                          </w:p>
                          <w:p w14:paraId="2CC5415E" w14:textId="77777777" w:rsidR="00566A2B" w:rsidRDefault="00566A2B" w:rsidP="00566A2B">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49B6D11D" id="Rectangle 17" o:spid="_x0000_s1035" style="position:absolute;margin-left:140pt;margin-top:58.9pt;width:133.15pt;height:1in;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" fillcolor="#008272" stroked="f" strokeweight="1pt">
                <v:textbox inset="10.8pt,7.2pt,10.8pt,7.2pt">
                  <w:txbxContent>
                    <w:p w14:paraId="124644AC" w14:textId="4697C8D6" w:rsidR="00566A2B" w:rsidRPr="00566A2B" w:rsidRDefault="00DE3C72" w:rsidP="00566A2B">
                      <w:pPr>
                        <w:rPr>
                          <w:color w:val="FFFFFF" w:themeColor="background1"/>
                          <w:sz w:val="24"/>
                        </w:rPr>
                      </w:pPr>
                      <w:r>
                        <w:rPr>
                          <w:color w:val="FFFFFF" w:themeColor="background1"/>
                          <w:sz w:val="24"/>
                        </w:rPr>
                        <w:t>Reading List</w:t>
                      </w:r>
                    </w:p>
                    <w:p w14:paraId="2CC5415E" w14:textId="77777777" w:rsidR="00566A2B" w:rsidRDefault="00566A2B" w:rsidP="00566A2B">
                      <w:pPr>
                        <w:jc w:val="center"/>
                      </w:pPr>
                    </w:p>
                  </w:txbxContent>
                </v:textbox>
              </v:rect>
            </w:pict>
          </mc:Fallback>
        </mc:AlternateContent>
      </w:r>
      <w:r w:rsidR="00566A2B">
        <w:rPr>
          <w:noProof/>
        </w:rPr>
        <mc:AlternateContent>
          <mc:Choice Requires="wps">
            <w:drawing>
              <wp:anchor distT="0" distB="0" distL="114300" distR="114300" simplePos="0" relativeHeight="251673600" behindDoc="0" locked="0" layoutInCell="1" allowOverlap="1" wp14:anchorId="434A7251" wp14:editId="1A106FE2">
                <wp:simplePos x="0" y="0"/>
                <wp:positionH relativeFrom="column">
                  <wp:posOffset>3568700</wp:posOffset>
                </wp:positionH>
                <wp:positionV relativeFrom="paragraph">
                  <wp:posOffset>748030</wp:posOffset>
                </wp:positionV>
                <wp:extent cx="1690823" cy="914400"/>
                <wp:effectExtent l="0" t="0" r="5080" b="0"/>
                <wp:wrapNone/>
                <wp:docPr id="18" name="Rectangle 18"/>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B62B4" w14:textId="7676C6C1" w:rsidR="00566A2B" w:rsidRPr="00566A2B" w:rsidRDefault="00AD39EE" w:rsidP="00566A2B">
                            <w:pPr>
                              <w:rPr>
                                <w:color w:val="FFFFFF" w:themeColor="background1"/>
                                <w:sz w:val="24"/>
                              </w:rPr>
                            </w:pPr>
                            <w:r>
                              <w:rPr>
                                <w:color w:val="FFFFFF" w:themeColor="background1"/>
                                <w:sz w:val="24"/>
                              </w:rPr>
                              <w:t>Reading view</w:t>
                            </w:r>
                          </w:p>
                          <w:p w14:paraId="01E675ED" w14:textId="77777777" w:rsidR="00566A2B" w:rsidRDefault="00566A2B" w:rsidP="00566A2B">
                            <w:pPr>
                              <w:jc w:val="center"/>
                            </w:pP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434A7251" id="Rectangle 18" o:spid="_x0000_s1036" style="position:absolute;margin-left:281pt;margin-top:58.9pt;width:133.15pt;height:1in;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" fillcolor="#008272" stroked="f" strokeweight="1pt">
                <v:textbox inset="10.8pt,7.2pt,10.8pt,7.2pt">
                  <w:txbxContent>
                    <w:p w14:paraId="395B62B4" w14:textId="7676C6C1" w:rsidR="00566A2B" w:rsidRPr="00566A2B" w:rsidRDefault="00AD39EE" w:rsidP="00566A2B">
                      <w:pPr>
                        <w:rPr>
                          <w:color w:val="FFFFFF" w:themeColor="background1"/>
                          <w:sz w:val="24"/>
                        </w:rPr>
                      </w:pPr>
                      <w:r>
                        <w:rPr>
                          <w:color w:val="FFFFFF" w:themeColor="background1"/>
                          <w:sz w:val="24"/>
                        </w:rPr>
                        <w:t>Reading view</w:t>
                      </w:r>
                    </w:p>
                    <w:p w14:paraId="01E675ED" w14:textId="77777777" w:rsidR="00566A2B" w:rsidRDefault="00566A2B" w:rsidP="00566A2B">
                      <w:pPr>
                        <w:jc w:val="center"/>
                      </w:pPr>
                    </w:p>
                  </w:txbxContent>
                </v:textbox>
              </v:rect>
            </w:pict>
          </mc:Fallback>
        </mc:AlternateContent>
      </w:r>
      <w:r w:rsidR="00A26A9A">
        <w:br w:type="page"/>
      </w:r>
    </w:p>
    <w:p w14:paraId="43EFE7C7" w14:textId="77777777" w:rsidR="00AD39EE" w:rsidRDefault="00AD39EE" w:rsidP="00AD39EE">
      <w:pPr>
        <w:pStyle w:val="Heading1"/>
      </w:pPr>
      <w:r>
        <w:t>Search</w:t>
      </w:r>
    </w:p>
    <w:p w14:paraId="659BA105" w14:textId="77777777" w:rsidR="00AD39EE" w:rsidRPr="003746A8" w:rsidRDefault="00AD39EE" w:rsidP="00AD39EE">
      <w:r>
        <w:t xml:space="preserve">With Microsoft Edge, when you want to search for something, there’s no need to go to a website. Just enter your search in the handy address bar and you’ll get search </w:t>
      </w:r>
      <w:r w:rsidRPr="003746A8">
        <w:t>suggestions</w:t>
      </w:r>
      <w:r>
        <w:t xml:space="preserve"> and </w:t>
      </w:r>
      <w:r w:rsidRPr="003746A8">
        <w:t xml:space="preserve">results from the web, your browsing history, and </w:t>
      </w:r>
      <w:r>
        <w:t xml:space="preserve">your </w:t>
      </w:r>
      <w:r w:rsidRPr="003746A8">
        <w:t>favorites</w:t>
      </w:r>
      <w:r>
        <w:t xml:space="preserve">—all </w:t>
      </w:r>
      <w:r w:rsidRPr="003746A8">
        <w:t>right on the spot.</w:t>
      </w:r>
    </w:p>
    <w:p w14:paraId="1E7D33F4" w14:textId="77777777" w:rsidR="00AD39EE" w:rsidRPr="009043BB" w:rsidRDefault="00AD39EE" w:rsidP="00AD39EE">
      <w:r>
        <w:rPr>
          <w:noProof/>
        </w:rPr>
        <mc:AlternateContent>
          <mc:Choice Requires="wps">
            <w:drawing>
              <wp:anchor distT="0" distB="0" distL="114300" distR="114300" simplePos="0" relativeHeight="251683840" behindDoc="0" locked="0" layoutInCell="1" allowOverlap="1" wp14:anchorId="7CA73A33" wp14:editId="3670BBD3">
                <wp:simplePos x="0" y="0"/>
                <wp:positionH relativeFrom="column">
                  <wp:posOffset>388620</wp:posOffset>
                </wp:positionH>
                <wp:positionV relativeFrom="paragraph">
                  <wp:posOffset>72390</wp:posOffset>
                </wp:positionV>
                <wp:extent cx="753745" cy="218440"/>
                <wp:effectExtent l="0" t="0" r="27305" b="10160"/>
                <wp:wrapNone/>
                <wp:docPr id="30"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745" cy="21844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C9456" id="Oval 41" o:spid="_x0000_s1026" style="position:absolute;margin-left:30.6pt;margin-top:5.7pt;width:59.35pt;height:1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" filled="f" strokecolor="red" strokeweight="2pt">
                <v:stroke joinstyle="miter"/>
                <v:path arrowok="t"/>
              </v:oval>
            </w:pict>
          </mc:Fallback>
        </mc:AlternateContent>
      </w:r>
      <w:r>
        <w:rPr>
          <w:noProof/>
        </w:rPr>
        <w:drawing>
          <wp:inline distT="0" distB="0" distL="0" distR="0" wp14:anchorId="1DE26CE3" wp14:editId="12781523">
            <wp:extent cx="4994275" cy="2454440"/>
            <wp:effectExtent l="19050" t="19050" r="15875" b="22225"/>
            <wp:docPr id="13" name="Picture 13" descr="Screenshot of search results in add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search results in address ba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4538" cy="2469313"/>
                    </a:xfrm>
                    <a:prstGeom prst="rect">
                      <a:avLst/>
                    </a:prstGeom>
                    <a:noFill/>
                    <a:ln w="12700">
                      <a:solidFill>
                        <a:schemeClr val="tx1"/>
                      </a:solidFill>
                    </a:ln>
                  </pic:spPr>
                </pic:pic>
              </a:graphicData>
            </a:graphic>
          </wp:inline>
        </w:drawing>
      </w:r>
    </w:p>
    <w:p w14:paraId="443EEA23" w14:textId="77777777" w:rsidR="00AD39EE" w:rsidRDefault="00AD39EE" w:rsidP="00AD39EE">
      <w:pPr>
        <w:pStyle w:val="Heading1"/>
      </w:pPr>
      <w:r>
        <w:t>The Hub</w:t>
      </w:r>
    </w:p>
    <w:p w14:paraId="3CA91A08" w14:textId="77777777" w:rsidR="00AD39EE" w:rsidRDefault="00AD39EE" w:rsidP="00AD39EE">
      <w:r w:rsidRPr="00864DD3">
        <w:t>Think of the Hub as the place where Microsoft Edge keeps the things you collect on the web—including your favorites, reading list, browsing history, and current downloads.</w:t>
      </w:r>
    </w:p>
    <w:p w14:paraId="3E586C2A" w14:textId="77777777" w:rsidR="00AD39EE" w:rsidRDefault="00AD39EE" w:rsidP="00766025">
      <w:pPr>
        <w:pStyle w:val="Bullet1spaceafter"/>
      </w:pPr>
      <w:r>
        <w:t xml:space="preserve">To open the Hub, select </w:t>
      </w:r>
      <w:r w:rsidRPr="00CE06A3">
        <w:rPr>
          <w:b/>
        </w:rPr>
        <w:t>Hub</w:t>
      </w:r>
      <w:r>
        <w:t xml:space="preserve"> </w:t>
      </w:r>
      <w:r w:rsidRPr="00766025">
        <w:rPr>
          <w:noProof/>
        </w:rPr>
        <w:drawing>
          <wp:inline distT="0" distB="0" distL="0" distR="0" wp14:anchorId="23CF9CEF" wp14:editId="6EC43FA8">
            <wp:extent cx="155575" cy="155575"/>
            <wp:effectExtent l="0" t="0" r="0" b="0"/>
            <wp:docPr id="14" name="Picture 14" descr="Image of 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Hub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w:t>
      </w:r>
    </w:p>
    <w:p w14:paraId="613A5721" w14:textId="77777777" w:rsidR="00AD39EE" w:rsidRDefault="00AD39EE" w:rsidP="00AD39EE">
      <w:pPr>
        <w:pStyle w:val="Numberedlistparagraph"/>
      </w:pPr>
      <w:r>
        <w:rPr>
          <w:noProof/>
        </w:rPr>
        <mc:AlternateContent>
          <mc:Choice Requires="wps">
            <w:drawing>
              <wp:anchor distT="0" distB="0" distL="114300" distR="114300" simplePos="0" relativeHeight="251687936" behindDoc="0" locked="0" layoutInCell="1" allowOverlap="1" wp14:anchorId="79CB1121" wp14:editId="7E5D1DFD">
                <wp:simplePos x="0" y="0"/>
                <wp:positionH relativeFrom="column">
                  <wp:posOffset>3790950</wp:posOffset>
                </wp:positionH>
                <wp:positionV relativeFrom="paragraph">
                  <wp:posOffset>96520</wp:posOffset>
                </wp:positionV>
                <wp:extent cx="361950" cy="360680"/>
                <wp:effectExtent l="0" t="0" r="19050" b="20320"/>
                <wp:wrapNone/>
                <wp:docPr id="29"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36068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8A914" id="Oval 41" o:spid="_x0000_s1026" style="position:absolute;margin-left:298.5pt;margin-top:7.6pt;width:28.5pt;height:2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" filled="f" strokecolor="red" strokeweight="2pt">
                <v:stroke joinstyle="miter"/>
                <v:path arrowok="t"/>
              </v:oval>
            </w:pict>
          </mc:Fallback>
        </mc:AlternateContent>
      </w:r>
      <w:r w:rsidRPr="007426B6">
        <w:rPr>
          <w:noProof/>
        </w:rPr>
        <w:drawing>
          <wp:inline distT="0" distB="0" distL="0" distR="0" wp14:anchorId="55546E9E" wp14:editId="2324790B">
            <wp:extent cx="4765705" cy="683260"/>
            <wp:effectExtent l="19050" t="19050" r="0" b="254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_Microsoft Edge.png"/>
                    <pic:cNvPicPr/>
                  </pic:nvPicPr>
                  <pic:blipFill>
                    <a:blip r:embed="rId14" cstate="print">
                      <a:extLst>
                        <a:ext uri="{28A0092B-C50C-407E-A947-70E740481C1C}">
                          <a14:useLocalDpi xmlns:a14="http://schemas.microsoft.com/office/drawing/2010/main" val="0"/>
                        </a:ext>
                      </a:extLst>
                    </a:blip>
                    <a:srcRect b="84574"/>
                    <a:stretch>
                      <a:fillRect/>
                    </a:stretch>
                  </pic:blipFill>
                  <pic:spPr>
                    <a:xfrm>
                      <a:off x="0" y="0"/>
                      <a:ext cx="4788300" cy="686499"/>
                    </a:xfrm>
                    <a:prstGeom prst="rect">
                      <a:avLst/>
                    </a:prstGeom>
                    <a:ln w="12700">
                      <a:solidFill>
                        <a:schemeClr val="tx1"/>
                      </a:solidFill>
                    </a:ln>
                  </pic:spPr>
                </pic:pic>
              </a:graphicData>
            </a:graphic>
          </wp:inline>
        </w:drawing>
      </w:r>
    </w:p>
    <w:p w14:paraId="162D7EF5" w14:textId="77777777" w:rsidR="00AD39EE" w:rsidRDefault="00AD39EE" w:rsidP="00766025">
      <w:pPr>
        <w:pStyle w:val="Bullet1spaceafter"/>
      </w:pPr>
      <w:r>
        <w:t xml:space="preserve">To change views, select a button at the top of the Hub: </w:t>
      </w:r>
      <w:r w:rsidRPr="00CE06A3">
        <w:rPr>
          <w:b/>
        </w:rPr>
        <w:t>Favorites</w:t>
      </w:r>
      <w:r>
        <w:t xml:space="preserve"> </w:t>
      </w:r>
      <w:r>
        <w:rPr>
          <w:noProof/>
        </w:rPr>
        <w:drawing>
          <wp:inline distT="0" distB="0" distL="0" distR="0" wp14:anchorId="49446613" wp14:editId="600CC0E4">
            <wp:extent cx="137160" cy="137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w:t>
      </w:r>
      <w:r w:rsidRPr="00CE06A3">
        <w:rPr>
          <w:b/>
        </w:rPr>
        <w:t xml:space="preserve">Reading </w:t>
      </w:r>
      <w:r>
        <w:rPr>
          <w:b/>
        </w:rPr>
        <w:t>L</w:t>
      </w:r>
      <w:r w:rsidRPr="00CE06A3">
        <w:rPr>
          <w:b/>
        </w:rPr>
        <w:t>ist</w:t>
      </w:r>
      <w:r>
        <w:t xml:space="preserve"> </w:t>
      </w:r>
      <w:r>
        <w:rPr>
          <w:noProof/>
        </w:rPr>
        <w:drawing>
          <wp:inline distT="0" distB="0" distL="0" distR="0" wp14:anchorId="6450CA6F" wp14:editId="0A72FBD7">
            <wp:extent cx="137160" cy="137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w:t>
      </w:r>
      <w:r w:rsidRPr="00CE06A3">
        <w:rPr>
          <w:b/>
        </w:rPr>
        <w:t>Browsing History</w:t>
      </w:r>
      <w:r>
        <w:t xml:space="preserve"> </w:t>
      </w:r>
      <w:r>
        <w:rPr>
          <w:noProof/>
        </w:rPr>
        <w:drawing>
          <wp:inline distT="0" distB="0" distL="0" distR="0" wp14:anchorId="78340FB7" wp14:editId="004BCA8F">
            <wp:extent cx="137160" cy="137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or </w:t>
      </w:r>
      <w:r w:rsidRPr="00CE06A3">
        <w:rPr>
          <w:b/>
        </w:rPr>
        <w:t>Downloads</w:t>
      </w:r>
      <w:r>
        <w:t xml:space="preserve"> </w:t>
      </w:r>
      <w:r>
        <w:rPr>
          <w:noProof/>
        </w:rPr>
        <w:drawing>
          <wp:inline distT="0" distB="0" distL="0" distR="0" wp14:anchorId="76A672CA" wp14:editId="6A8E9AFB">
            <wp:extent cx="137160" cy="137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w:t>
      </w:r>
    </w:p>
    <w:p w14:paraId="6A6C3B0B" w14:textId="77777777" w:rsidR="00AD39EE" w:rsidRDefault="00AD39EE" w:rsidP="00AD39EE">
      <w:pPr>
        <w:pStyle w:val="Numberedlistparagraph"/>
      </w:pPr>
      <w:r>
        <w:rPr>
          <w:noProof/>
        </w:rPr>
        <mc:AlternateContent>
          <mc:Choice Requires="wps">
            <w:drawing>
              <wp:anchor distT="0" distB="0" distL="114300" distR="114300" simplePos="0" relativeHeight="251685888" behindDoc="0" locked="0" layoutInCell="1" allowOverlap="1" wp14:anchorId="7BDC711D" wp14:editId="52EC4EE2">
                <wp:simplePos x="0" y="0"/>
                <wp:positionH relativeFrom="column">
                  <wp:posOffset>3442335</wp:posOffset>
                </wp:positionH>
                <wp:positionV relativeFrom="paragraph">
                  <wp:posOffset>255905</wp:posOffset>
                </wp:positionV>
                <wp:extent cx="1097280" cy="271145"/>
                <wp:effectExtent l="0" t="0" r="26670" b="14605"/>
                <wp:wrapNone/>
                <wp:docPr id="47"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27114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6C6A5" id="Oval 41" o:spid="_x0000_s1026" style="position:absolute;margin-left:271.05pt;margin-top:20.15pt;width:86.4pt;height:2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" filled="f" strokecolor="red" strokeweight="2pt">
                <v:stroke joinstyle="miter"/>
                <v:path arrowok="t"/>
              </v:oval>
            </w:pict>
          </mc:Fallback>
        </mc:AlternateContent>
      </w:r>
      <w:r>
        <w:rPr>
          <w:noProof/>
        </w:rPr>
        <w:drawing>
          <wp:inline distT="0" distB="0" distL="0" distR="0" wp14:anchorId="4E9B1CED" wp14:editId="2FB18E5C">
            <wp:extent cx="4765675" cy="1658766"/>
            <wp:effectExtent l="19050" t="19050" r="0" b="0"/>
            <wp:docPr id="23" name="Picture 23" descr="Screenshot of the desktop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desktop Hub"/>
                    <pic:cNvPicPr>
                      <a:picLocks noChangeAspect="1" noChangeArrowheads="1"/>
                    </pic:cNvPicPr>
                  </pic:nvPicPr>
                  <pic:blipFill>
                    <a:blip r:embed="rId19" cstate="print">
                      <a:extLst>
                        <a:ext uri="{28A0092B-C50C-407E-A947-70E740481C1C}">
                          <a14:useLocalDpi xmlns:a14="http://schemas.microsoft.com/office/drawing/2010/main" val="0"/>
                        </a:ext>
                      </a:extLst>
                    </a:blip>
                    <a:srcRect b="4286"/>
                    <a:stretch>
                      <a:fillRect/>
                    </a:stretch>
                  </pic:blipFill>
                  <pic:spPr bwMode="auto">
                    <a:xfrm>
                      <a:off x="0" y="0"/>
                      <a:ext cx="4775542" cy="1662200"/>
                    </a:xfrm>
                    <a:prstGeom prst="rect">
                      <a:avLst/>
                    </a:prstGeom>
                    <a:noFill/>
                    <a:ln w="12700">
                      <a:solidFill>
                        <a:schemeClr val="tx1"/>
                      </a:solidFill>
                    </a:ln>
                  </pic:spPr>
                </pic:pic>
              </a:graphicData>
            </a:graphic>
          </wp:inline>
        </w:drawing>
      </w:r>
    </w:p>
    <w:p w14:paraId="52D32434" w14:textId="77777777" w:rsidR="00AD39EE" w:rsidRPr="00766025" w:rsidRDefault="00AD39EE">
      <w:pPr>
        <w:spacing w:after="0"/>
      </w:pPr>
      <w:r>
        <w:br w:type="page"/>
      </w:r>
    </w:p>
    <w:p w14:paraId="5521FE1F" w14:textId="3D4673BE" w:rsidR="00AD39EE" w:rsidRDefault="00AD39EE" w:rsidP="00AD39EE">
      <w:pPr>
        <w:pStyle w:val="Heading1"/>
      </w:pPr>
      <w:r>
        <w:t>Web Notes</w:t>
      </w:r>
    </w:p>
    <w:p w14:paraId="141EBF09" w14:textId="77777777" w:rsidR="00AD39EE" w:rsidRDefault="00AD39EE" w:rsidP="00AD39EE">
      <w:r w:rsidRPr="007438D1">
        <w:t xml:space="preserve">Microsoft Edge is the only browser that lets you take notes, write, doodle, and highlight directly on webpages. </w:t>
      </w:r>
      <w:r>
        <w:t>You can a</w:t>
      </w:r>
      <w:r w:rsidRPr="007438D1">
        <w:t>dd a few secret ingredients to a recipe to share with your fellow amateur chefs, collaborate on a new project with your coworkers, or have fun with your kids</w:t>
      </w:r>
      <w:r>
        <w:t xml:space="preserve">—and then save your “Web Note” for later or share it with others. </w:t>
      </w:r>
    </w:p>
    <w:p w14:paraId="7A937297" w14:textId="77777777" w:rsidR="00AD39EE" w:rsidRDefault="00AD39EE" w:rsidP="00AD39EE">
      <w:r>
        <w:rPr>
          <w:noProof/>
        </w:rPr>
        <w:drawing>
          <wp:inline distT="0" distB="0" distL="0" distR="0" wp14:anchorId="49AF263B" wp14:editId="5F5A71DC">
            <wp:extent cx="5003321" cy="1962981"/>
            <wp:effectExtent l="19050" t="19050" r="26035" b="18415"/>
            <wp:docPr id="35" name="Picture 35" descr="D:\Users\Scott\Documents\Case Studies\Active Case Studies\Windows 10 Work Smart\A8 - Microsoft Edge\Images from Web 6-8\Web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Scott\Documents\Case Studies\Active Case Studies\Windows 10 Work Smart\A8 - Microsoft Edge\Images from Web 6-8\Web no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6977" cy="1984032"/>
                    </a:xfrm>
                    <a:prstGeom prst="rect">
                      <a:avLst/>
                    </a:prstGeom>
                    <a:noFill/>
                    <a:ln w="12700">
                      <a:solidFill>
                        <a:schemeClr val="tx1"/>
                      </a:solidFill>
                    </a:ln>
                  </pic:spPr>
                </pic:pic>
              </a:graphicData>
            </a:graphic>
          </wp:inline>
        </w:drawing>
      </w:r>
    </w:p>
    <w:p w14:paraId="059FFF26" w14:textId="77777777" w:rsidR="00AD39EE" w:rsidRDefault="00AD39EE" w:rsidP="00AD39EE">
      <w:r>
        <w:t>Select</w:t>
      </w:r>
      <w:r w:rsidRPr="00582CE8">
        <w:t xml:space="preserve"> </w:t>
      </w:r>
      <w:r w:rsidRPr="00582CE8">
        <w:rPr>
          <w:b/>
          <w:bCs/>
        </w:rPr>
        <w:t>Make a Web Note</w:t>
      </w:r>
      <w:r w:rsidRPr="00582CE8">
        <w:t xml:space="preserve"> </w:t>
      </w:r>
      <w:r w:rsidRPr="00766025">
        <w:rPr>
          <w:noProof/>
        </w:rPr>
        <w:drawing>
          <wp:inline distT="0" distB="0" distL="0" distR="0" wp14:anchorId="2BCEE941" wp14:editId="3BD71E68">
            <wp:extent cx="155448" cy="155448"/>
            <wp:effectExtent l="0" t="0" r="0" b="0"/>
            <wp:docPr id="24" name="Picture 24" descr="Image of Web 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Web Note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Pr="00582CE8">
        <w:t xml:space="preserve"> to </w:t>
      </w:r>
      <w:r>
        <w:t xml:space="preserve">display the </w:t>
      </w:r>
      <w:r w:rsidRPr="00E604A6">
        <w:rPr>
          <w:b/>
        </w:rPr>
        <w:t xml:space="preserve">Web Note </w:t>
      </w:r>
      <w:r w:rsidRPr="00A064FA">
        <w:t>toolbar</w:t>
      </w:r>
      <w:r>
        <w:t>, and then you can:</w:t>
      </w:r>
    </w:p>
    <w:p w14:paraId="660C04AF" w14:textId="77777777" w:rsidR="00AD39EE" w:rsidRPr="00766025" w:rsidRDefault="00AD39EE" w:rsidP="00AD39EE">
      <w:pPr>
        <w:pStyle w:val="Bullet1"/>
      </w:pPr>
      <w:r>
        <w:rPr>
          <w:rFonts w:eastAsia="Times New Roman"/>
        </w:rPr>
        <w:t>Select</w:t>
      </w:r>
      <w:r>
        <w:t xml:space="preserve"> </w:t>
      </w:r>
      <w:r w:rsidRPr="00E060B2">
        <w:rPr>
          <w:b/>
        </w:rPr>
        <w:t>Draw</w:t>
      </w:r>
      <w:r>
        <w:rPr>
          <w:b/>
        </w:rPr>
        <w:t xml:space="preserve"> </w:t>
      </w:r>
      <w:r>
        <w:t xml:space="preserve"> </w:t>
      </w:r>
      <w:r>
        <w:rPr>
          <w:noProof/>
        </w:rPr>
        <w:drawing>
          <wp:inline distT="0" distB="0" distL="0" distR="0" wp14:anchorId="46B653AC" wp14:editId="5BB4C9CB">
            <wp:extent cx="195808" cy="2103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 Butt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808" cy="210312"/>
                    </a:xfrm>
                    <a:prstGeom prst="rect">
                      <a:avLst/>
                    </a:prstGeom>
                  </pic:spPr>
                </pic:pic>
              </a:graphicData>
            </a:graphic>
          </wp:inline>
        </w:drawing>
      </w:r>
      <w:r>
        <w:t xml:space="preserve"> to draw on the page. When the </w:t>
      </w:r>
      <w:r w:rsidRPr="00DF32B2">
        <w:rPr>
          <w:b/>
        </w:rPr>
        <w:t>Draw</w:t>
      </w:r>
      <w:r>
        <w:t xml:space="preserve"> tool is active, select it again to adjust color or tool size.</w:t>
      </w:r>
    </w:p>
    <w:p w14:paraId="761C8A08" w14:textId="77777777" w:rsidR="00AD39EE" w:rsidRPr="00766025" w:rsidRDefault="00AD39EE" w:rsidP="00AD39EE">
      <w:pPr>
        <w:pStyle w:val="Bullet1"/>
      </w:pPr>
      <w:r>
        <w:rPr>
          <w:rFonts w:eastAsia="Times New Roman"/>
        </w:rPr>
        <w:t>Select</w:t>
      </w:r>
      <w:r>
        <w:t xml:space="preserve"> </w:t>
      </w:r>
      <w:r w:rsidRPr="00E060B2">
        <w:rPr>
          <w:b/>
        </w:rPr>
        <w:t>Highlight</w:t>
      </w:r>
      <w:r>
        <w:rPr>
          <w:b/>
        </w:rPr>
        <w:t xml:space="preserve"> </w:t>
      </w:r>
      <w:r>
        <w:t xml:space="preserve"> </w:t>
      </w:r>
      <w:r>
        <w:rPr>
          <w:noProof/>
        </w:rPr>
        <w:drawing>
          <wp:inline distT="0" distB="0" distL="0" distR="0" wp14:anchorId="41AE688F" wp14:editId="5AEDFA6F">
            <wp:extent cx="201168" cy="201168"/>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ight butt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t xml:space="preserve"> to highlight content on the page. When the </w:t>
      </w:r>
      <w:r w:rsidRPr="00DF32B2">
        <w:rPr>
          <w:b/>
        </w:rPr>
        <w:t>Highlight</w:t>
      </w:r>
      <w:r>
        <w:t xml:space="preserve"> tool is active, select it again to adjust color or tool shape.</w:t>
      </w:r>
    </w:p>
    <w:p w14:paraId="3FE85AA7" w14:textId="77777777" w:rsidR="00AD39EE" w:rsidRPr="00766025" w:rsidRDefault="00AD39EE" w:rsidP="00AD39EE">
      <w:pPr>
        <w:pStyle w:val="Bullet1"/>
      </w:pPr>
      <w:r>
        <w:rPr>
          <w:rFonts w:eastAsia="Times New Roman"/>
        </w:rPr>
        <w:t>Select</w:t>
      </w:r>
      <w:r>
        <w:t xml:space="preserve"> </w:t>
      </w:r>
      <w:r w:rsidRPr="00E060B2">
        <w:rPr>
          <w:b/>
        </w:rPr>
        <w:t>Erase</w:t>
      </w:r>
      <w:r>
        <w:rPr>
          <w:b/>
        </w:rPr>
        <w:t xml:space="preserve">  </w:t>
      </w:r>
      <w:r>
        <w:rPr>
          <w:noProof/>
        </w:rPr>
        <w:drawing>
          <wp:inline distT="0" distB="0" distL="0" distR="0" wp14:anchorId="76AD4EE9" wp14:editId="71B931A2">
            <wp:extent cx="201168" cy="201168"/>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ase butt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rPr>
          <w:rFonts w:eastAsia="Times New Roman"/>
        </w:rPr>
        <w:t xml:space="preserve"> to erase everything you’ve added using the </w:t>
      </w:r>
      <w:r w:rsidRPr="00E060B2">
        <w:rPr>
          <w:b/>
        </w:rPr>
        <w:t>Draw</w:t>
      </w:r>
      <w:r>
        <w:t xml:space="preserve"> and </w:t>
      </w:r>
      <w:r w:rsidRPr="00E060B2">
        <w:rPr>
          <w:b/>
        </w:rPr>
        <w:t>Highlight</w:t>
      </w:r>
      <w:r>
        <w:t xml:space="preserve"> tools. When the </w:t>
      </w:r>
      <w:r w:rsidRPr="004836C2">
        <w:rPr>
          <w:b/>
        </w:rPr>
        <w:t>Erase</w:t>
      </w:r>
      <w:r>
        <w:t xml:space="preserve"> tool is active, select </w:t>
      </w:r>
      <w:r w:rsidRPr="003E5DB3">
        <w:rPr>
          <w:b/>
        </w:rPr>
        <w:t>Erase</w:t>
      </w:r>
      <w:r>
        <w:t xml:space="preserve"> again and select </w:t>
      </w:r>
      <w:r w:rsidRPr="003E5DB3">
        <w:rPr>
          <w:b/>
        </w:rPr>
        <w:t>Erase All</w:t>
      </w:r>
      <w:r>
        <w:t>.</w:t>
      </w:r>
    </w:p>
    <w:p w14:paraId="4FEA9B59" w14:textId="77777777" w:rsidR="00AD39EE" w:rsidRPr="00766025" w:rsidRDefault="00AD39EE" w:rsidP="00AD39EE">
      <w:pPr>
        <w:pStyle w:val="Bullet1"/>
      </w:pPr>
      <w:r>
        <w:rPr>
          <w:rFonts w:eastAsia="Times New Roman"/>
        </w:rPr>
        <w:t>Select</w:t>
      </w:r>
      <w:r>
        <w:t xml:space="preserve"> </w:t>
      </w:r>
      <w:r w:rsidRPr="00E060B2">
        <w:rPr>
          <w:b/>
        </w:rPr>
        <w:t>Comment</w:t>
      </w:r>
      <w:r>
        <w:rPr>
          <w:b/>
        </w:rPr>
        <w:t xml:space="preserve">  </w:t>
      </w:r>
      <w:r>
        <w:rPr>
          <w:noProof/>
        </w:rPr>
        <w:drawing>
          <wp:inline distT="0" distB="0" distL="0" distR="0" wp14:anchorId="68B210C1" wp14:editId="1239B487">
            <wp:extent cx="219456" cy="219456"/>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ent butt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456" cy="219456"/>
                    </a:xfrm>
                    <a:prstGeom prst="rect">
                      <a:avLst/>
                    </a:prstGeom>
                  </pic:spPr>
                </pic:pic>
              </a:graphicData>
            </a:graphic>
          </wp:inline>
        </w:drawing>
      </w:r>
      <w:r>
        <w:rPr>
          <w:b/>
        </w:rPr>
        <w:t xml:space="preserve"> </w:t>
      </w:r>
      <w:r w:rsidRPr="003E5DB3">
        <w:t>to add a comment</w:t>
      </w:r>
      <w:r>
        <w:t>, select the place on the page where you want to anchor the comment, and then enter the comment.</w:t>
      </w:r>
    </w:p>
    <w:p w14:paraId="765687A3" w14:textId="77777777" w:rsidR="00AD39EE" w:rsidRPr="00766025" w:rsidRDefault="00AD39EE" w:rsidP="00AD39EE">
      <w:pPr>
        <w:pStyle w:val="Bullet1"/>
      </w:pPr>
      <w:r>
        <w:rPr>
          <w:rFonts w:eastAsia="Times New Roman"/>
        </w:rPr>
        <w:t>Select</w:t>
      </w:r>
      <w:r>
        <w:t xml:space="preserve"> </w:t>
      </w:r>
      <w:r w:rsidRPr="00E060B2">
        <w:rPr>
          <w:b/>
        </w:rPr>
        <w:t>Clip</w:t>
      </w:r>
      <w:r>
        <w:t xml:space="preserve">  </w:t>
      </w:r>
      <w:r>
        <w:rPr>
          <w:noProof/>
        </w:rPr>
        <w:drawing>
          <wp:inline distT="0" distB="0" distL="0" distR="0" wp14:anchorId="4ACF4E8C" wp14:editId="0E0530D9">
            <wp:extent cx="210312" cy="2103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 butt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r>
        <w:t xml:space="preserve">  to clip part of a page, and then drag to select the region of the webpage you want to clip. Release your finger or mouse, and then to save, share, or copy what you clipped, select the </w:t>
      </w:r>
      <w:r w:rsidRPr="00A04F7A">
        <w:rPr>
          <w:b/>
        </w:rPr>
        <w:t>Save</w:t>
      </w:r>
      <w:r>
        <w:t xml:space="preserve"> button that appears next to the clipped region.</w:t>
      </w:r>
    </w:p>
    <w:p w14:paraId="709E5E0A" w14:textId="77777777" w:rsidR="00AD39EE" w:rsidRDefault="00AD39EE" w:rsidP="00AD39EE">
      <w:r>
        <w:t>When you’re done creating a Web Note, you can:</w:t>
      </w:r>
    </w:p>
    <w:p w14:paraId="068AA025" w14:textId="77777777" w:rsidR="00AD39EE" w:rsidRPr="00766025" w:rsidRDefault="00AD39EE" w:rsidP="00AD39EE">
      <w:pPr>
        <w:pStyle w:val="Bullet1"/>
      </w:pPr>
      <w:r>
        <w:rPr>
          <w:rFonts w:eastAsia="Times New Roman"/>
        </w:rPr>
        <w:t>Select</w:t>
      </w:r>
      <w:r>
        <w:t xml:space="preserve"> </w:t>
      </w:r>
      <w:r w:rsidRPr="00A04F7A">
        <w:rPr>
          <w:b/>
        </w:rPr>
        <w:t>Save</w:t>
      </w:r>
      <w:r>
        <w:rPr>
          <w:b/>
        </w:rPr>
        <w:t xml:space="preserve">  </w:t>
      </w:r>
      <w:r>
        <w:rPr>
          <w:noProof/>
        </w:rPr>
        <w:drawing>
          <wp:inline distT="0" distB="0" distL="0" distR="0" wp14:anchorId="782F9C17" wp14:editId="55842573">
            <wp:extent cx="210312" cy="2103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 but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r>
        <w:t xml:space="preserve"> on the </w:t>
      </w:r>
      <w:r w:rsidRPr="00A04F7A">
        <w:rPr>
          <w:b/>
        </w:rPr>
        <w:t xml:space="preserve">Web Note </w:t>
      </w:r>
      <w:r w:rsidRPr="00A064FA">
        <w:t>toolbar</w:t>
      </w:r>
      <w:r>
        <w:t xml:space="preserve"> to save the Web Note to your Favorites or Reading List.</w:t>
      </w:r>
    </w:p>
    <w:p w14:paraId="0F2E5E52" w14:textId="77777777" w:rsidR="00AD39EE" w:rsidRPr="00766025" w:rsidRDefault="00AD39EE" w:rsidP="00AD39EE">
      <w:pPr>
        <w:pStyle w:val="Bullet1"/>
      </w:pPr>
      <w:r>
        <w:rPr>
          <w:rFonts w:eastAsia="Times New Roman"/>
        </w:rPr>
        <w:t>Select</w:t>
      </w:r>
      <w:r>
        <w:t xml:space="preserve"> </w:t>
      </w:r>
      <w:r w:rsidRPr="00742C55">
        <w:rPr>
          <w:b/>
        </w:rPr>
        <w:t>Share</w:t>
      </w:r>
      <w:r>
        <w:t xml:space="preserve">  </w:t>
      </w:r>
      <w:r>
        <w:rPr>
          <w:noProof/>
        </w:rPr>
        <w:drawing>
          <wp:inline distT="0" distB="0" distL="0" distR="0" wp14:anchorId="499D99CC" wp14:editId="3E220BF7">
            <wp:extent cx="201168" cy="201168"/>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 butt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rsidRPr="00A04F7A">
        <w:t xml:space="preserve"> </w:t>
      </w:r>
      <w:r>
        <w:t xml:space="preserve">on the </w:t>
      </w:r>
      <w:r w:rsidRPr="00A04F7A">
        <w:rPr>
          <w:b/>
        </w:rPr>
        <w:t xml:space="preserve">Web Note </w:t>
      </w:r>
      <w:r w:rsidRPr="00A064FA">
        <w:t>toolbar</w:t>
      </w:r>
      <w:r>
        <w:t xml:space="preserve"> to share the Web Note via OneNote or to your Reading List.</w:t>
      </w:r>
    </w:p>
    <w:p w14:paraId="00E53015" w14:textId="77777777" w:rsidR="00AD39EE" w:rsidRDefault="00AD39EE" w:rsidP="00AD39EE">
      <w:pPr>
        <w:pStyle w:val="Bullet1"/>
      </w:pPr>
      <w:r>
        <w:rPr>
          <w:rFonts w:eastAsia="Times New Roman"/>
        </w:rPr>
        <w:t>Select</w:t>
      </w:r>
      <w:r>
        <w:t xml:space="preserve"> </w:t>
      </w:r>
      <w:r w:rsidRPr="00F367F9">
        <w:rPr>
          <w:b/>
        </w:rPr>
        <w:t>Exit</w:t>
      </w:r>
      <w:r>
        <w:t xml:space="preserve"> on the </w:t>
      </w:r>
      <w:r w:rsidRPr="00F367F9">
        <w:rPr>
          <w:b/>
        </w:rPr>
        <w:t xml:space="preserve">Web Note </w:t>
      </w:r>
      <w:r w:rsidRPr="00A064FA">
        <w:t>toolbar</w:t>
      </w:r>
      <w:r>
        <w:t xml:space="preserve"> to close it and return to the normal view.</w:t>
      </w:r>
    </w:p>
    <w:p w14:paraId="4684194E" w14:textId="77777777" w:rsidR="00AD39EE" w:rsidRPr="00766025" w:rsidRDefault="00AD39EE">
      <w:pPr>
        <w:spacing w:after="0"/>
      </w:pPr>
      <w:r>
        <w:br w:type="page"/>
      </w:r>
    </w:p>
    <w:p w14:paraId="73724342" w14:textId="0920B31D" w:rsidR="00AD39EE" w:rsidRDefault="00AD39EE" w:rsidP="00AD39EE">
      <w:pPr>
        <w:pStyle w:val="Heading1"/>
      </w:pPr>
      <w:r>
        <w:t>Cortana</w:t>
      </w:r>
    </w:p>
    <w:p w14:paraId="018B2C93" w14:textId="77777777" w:rsidR="00AD39EE" w:rsidRDefault="00AD39EE" w:rsidP="00AD39EE">
      <w:r w:rsidRPr="000E30BE">
        <w:t>Only Microsoft Edge has Cortana, your chatty personal assistant, right in the address bar. She's there to help you do things faster and easier—like make reservations and get at-a-glance directions to the perfect dinner spot.</w:t>
      </w:r>
    </w:p>
    <w:p w14:paraId="5339AA24" w14:textId="77777777" w:rsidR="00AD39EE" w:rsidRPr="003C0FDB" w:rsidRDefault="00AD39EE" w:rsidP="00AD39EE">
      <w:r>
        <w:t xml:space="preserve">When Cortana has information that may be useful, you’ll see the Cortana icon </w:t>
      </w:r>
      <w:r>
        <w:rPr>
          <w:noProof/>
        </w:rPr>
        <w:drawing>
          <wp:inline distT="0" distB="0" distL="0" distR="0" wp14:anchorId="3B31C8F0" wp14:editId="7FF68097">
            <wp:extent cx="201168" cy="201168"/>
            <wp:effectExtent l="0" t="0" r="8890" b="8890"/>
            <wp:docPr id="44" name="Picture 44" descr="D:\Users\Scott\Documents\Case Studies\Active Case Studies\Windows 10 Work Smart\A8 - Microsoft Edge\SS Sandeep\Cortana_AddressBa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Scott\Documents\Case Studies\Active Case Studies\Windows 10 Work Smart\A8 - Microsoft Edge\SS Sandeep\Cortana_AddressBar_Ic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168" cy="201168"/>
                    </a:xfrm>
                    <a:prstGeom prst="rect">
                      <a:avLst/>
                    </a:prstGeom>
                    <a:noFill/>
                    <a:ln>
                      <a:noFill/>
                    </a:ln>
                  </pic:spPr>
                </pic:pic>
              </a:graphicData>
            </a:graphic>
          </wp:inline>
        </w:drawing>
      </w:r>
      <w:r>
        <w:t xml:space="preserve"> in the Microsoft Edge address bar—just select it and Cortana will show you the details on the right side of the screen. </w:t>
      </w:r>
    </w:p>
    <w:p w14:paraId="6640FD65" w14:textId="77777777" w:rsidR="00AD39EE" w:rsidRDefault="00AD39EE" w:rsidP="004B4D8B">
      <w:r>
        <w:rPr>
          <w:noProof/>
        </w:rPr>
        <mc:AlternateContent>
          <mc:Choice Requires="wps">
            <w:drawing>
              <wp:anchor distT="0" distB="0" distL="114300" distR="114300" simplePos="0" relativeHeight="251682816" behindDoc="0" locked="0" layoutInCell="1" allowOverlap="1" wp14:anchorId="2EB02627" wp14:editId="36B48567">
                <wp:simplePos x="0" y="0"/>
                <wp:positionH relativeFrom="column">
                  <wp:posOffset>3735705</wp:posOffset>
                </wp:positionH>
                <wp:positionV relativeFrom="paragraph">
                  <wp:posOffset>9525</wp:posOffset>
                </wp:positionV>
                <wp:extent cx="379095" cy="401955"/>
                <wp:effectExtent l="0" t="0" r="20955" b="17145"/>
                <wp:wrapNone/>
                <wp:docPr id="2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095" cy="40195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5F9917" id="Oval 41" o:spid="_x0000_s1026" style="position:absolute;margin-left:294.15pt;margin-top:.75pt;width:29.85pt;height:31.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" filled="f" strokecolor="red" strokeweight="2pt">
                <v:stroke joinstyle="miter"/>
                <v:path arrowok="t"/>
              </v:oval>
            </w:pict>
          </mc:Fallback>
        </mc:AlternateContent>
      </w:r>
      <w:r>
        <w:rPr>
          <w:noProof/>
        </w:rPr>
        <mc:AlternateContent>
          <mc:Choice Requires="wps">
            <w:drawing>
              <wp:anchor distT="0" distB="0" distL="114300" distR="114300" simplePos="0" relativeHeight="251686912" behindDoc="0" locked="0" layoutInCell="1" allowOverlap="1" wp14:anchorId="466E9516" wp14:editId="1B5A5093">
                <wp:simplePos x="0" y="0"/>
                <wp:positionH relativeFrom="column">
                  <wp:posOffset>3446145</wp:posOffset>
                </wp:positionH>
                <wp:positionV relativeFrom="paragraph">
                  <wp:posOffset>2769870</wp:posOffset>
                </wp:positionV>
                <wp:extent cx="1699260" cy="2832100"/>
                <wp:effectExtent l="0" t="0" r="15240" b="25400"/>
                <wp:wrapNone/>
                <wp:docPr id="4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9260" cy="28321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BF53A2" id="Oval 41" o:spid="_x0000_s1026" style="position:absolute;margin-left:271.35pt;margin-top:218.1pt;width:133.8pt;height:2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" filled="f" strokecolor="red" strokeweight="2pt">
                <v:stroke joinstyle="miter"/>
                <v:path arrowok="t"/>
              </v:oval>
            </w:pict>
          </mc:Fallback>
        </mc:AlternateContent>
      </w:r>
      <w:r>
        <w:rPr>
          <w:noProof/>
        </w:rPr>
        <w:drawing>
          <wp:inline distT="0" distB="0" distL="0" distR="0" wp14:anchorId="72D1DA3C" wp14:editId="77AE30E5">
            <wp:extent cx="4926774" cy="2664000"/>
            <wp:effectExtent l="19050" t="19050" r="26670"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Scott\Documents\Case Studies\Active Case Studies\Windows 10 Work Smart\A8 - Microsoft Edge\SS Sandeep\Screenshot (2).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26774" cy="2664000"/>
                    </a:xfrm>
                    <a:prstGeom prst="rect">
                      <a:avLst/>
                    </a:prstGeom>
                    <a:noFill/>
                    <a:ln w="12700">
                      <a:solidFill>
                        <a:schemeClr val="tx1"/>
                      </a:solidFill>
                    </a:ln>
                  </pic:spPr>
                </pic:pic>
              </a:graphicData>
            </a:graphic>
          </wp:inline>
        </w:drawing>
      </w:r>
    </w:p>
    <w:p w14:paraId="6645FA95" w14:textId="77777777" w:rsidR="00AD39EE" w:rsidRDefault="00AD39EE" w:rsidP="004B4D8B">
      <w:r>
        <w:rPr>
          <w:noProof/>
        </w:rPr>
        <w:drawing>
          <wp:inline distT="0" distB="0" distL="0" distR="0" wp14:anchorId="7096C031" wp14:editId="62581381">
            <wp:extent cx="4929164" cy="2664998"/>
            <wp:effectExtent l="19050" t="19050" r="24130"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Scott\Documents\Case Studies\Active Case Studies\Windows 10 Work Smart\A8 - Microsoft Edge\SS Sandeep\Screenshot (5).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929164" cy="2664998"/>
                    </a:xfrm>
                    <a:prstGeom prst="rect">
                      <a:avLst/>
                    </a:prstGeom>
                    <a:noFill/>
                    <a:ln w="12700">
                      <a:solidFill>
                        <a:schemeClr val="tx1"/>
                      </a:solidFill>
                    </a:ln>
                  </pic:spPr>
                </pic:pic>
              </a:graphicData>
            </a:graphic>
          </wp:inline>
        </w:drawing>
      </w:r>
    </w:p>
    <w:p w14:paraId="25AB1FBD" w14:textId="77777777" w:rsidR="00AD39EE" w:rsidRDefault="00AD39EE" w:rsidP="00AD39EE">
      <w:pPr>
        <w:spacing w:after="0"/>
        <w:rPr>
          <w:szCs w:val="20"/>
        </w:rPr>
      </w:pPr>
      <w:r>
        <w:br w:type="page"/>
      </w:r>
    </w:p>
    <w:p w14:paraId="30ED67EF" w14:textId="77777777" w:rsidR="00AD39EE" w:rsidRDefault="00AD39EE" w:rsidP="004B4D8B">
      <w:r>
        <w:t>You can also ask Cortana about content on a webpage:</w:t>
      </w:r>
    </w:p>
    <w:p w14:paraId="1EB9003C" w14:textId="77777777" w:rsidR="00AD39EE" w:rsidRDefault="00AD39EE" w:rsidP="004B4D8B">
      <w:pPr>
        <w:pStyle w:val="Numbered"/>
      </w:pPr>
      <w:r>
        <w:t>Use your finger or mouse to select a word or phrase on the webpage.</w:t>
      </w:r>
    </w:p>
    <w:p w14:paraId="3A4AD16B" w14:textId="77777777" w:rsidR="00AD39EE" w:rsidRDefault="00AD39EE" w:rsidP="004B4D8B">
      <w:pPr>
        <w:pStyle w:val="Numbered"/>
      </w:pPr>
      <w:r>
        <w:t xml:space="preserve">Press and hold (or right-click) the selected content, and then select </w:t>
      </w:r>
      <w:r w:rsidRPr="007438D1">
        <w:rPr>
          <w:b/>
        </w:rPr>
        <w:t>Ask Cortana</w:t>
      </w:r>
      <w:r>
        <w:t xml:space="preserve">. </w:t>
      </w:r>
    </w:p>
    <w:p w14:paraId="6350C49E" w14:textId="77777777" w:rsidR="00AD39EE" w:rsidRDefault="00AD39EE" w:rsidP="004B4D8B">
      <w:pPr>
        <w:pStyle w:val="Numberedlistparagraph"/>
      </w:pPr>
      <w:r>
        <w:t>She’ll appear on the right side of the screen with information that may be useful.</w:t>
      </w:r>
    </w:p>
    <w:p w14:paraId="2C93DDEE" w14:textId="77777777" w:rsidR="00AD39EE" w:rsidRPr="00205A5D" w:rsidRDefault="00AD39EE" w:rsidP="004B4D8B">
      <w:pPr>
        <w:pStyle w:val="Numberedlistparagraph"/>
      </w:pPr>
      <w:r>
        <w:rPr>
          <w:noProof/>
        </w:rPr>
        <mc:AlternateContent>
          <mc:Choice Requires="wps">
            <w:drawing>
              <wp:anchor distT="0" distB="0" distL="114300" distR="114300" simplePos="0" relativeHeight="251679744" behindDoc="0" locked="0" layoutInCell="1" allowOverlap="1" wp14:anchorId="67F137DE" wp14:editId="2BF93117">
                <wp:simplePos x="0" y="0"/>
                <wp:positionH relativeFrom="column">
                  <wp:posOffset>1148080</wp:posOffset>
                </wp:positionH>
                <wp:positionV relativeFrom="paragraph">
                  <wp:posOffset>1111250</wp:posOffset>
                </wp:positionV>
                <wp:extent cx="594360" cy="198120"/>
                <wp:effectExtent l="0" t="0" r="15240" b="49530"/>
                <wp:wrapNone/>
                <wp:docPr id="27"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198120"/>
                        </a:xfrm>
                        <a:prstGeom prst="ellipse">
                          <a:avLst/>
                        </a:prstGeom>
                        <a:solidFill>
                          <a:schemeClr val="bg1">
                            <a:lumMod val="85000"/>
                            <a:lumOff val="0"/>
                            <a:alpha val="0"/>
                          </a:schemeClr>
                        </a:solidFill>
                        <a:ln w="25400">
                          <a:solidFill>
                            <a:srgbClr val="FF0000"/>
                          </a:solidFill>
                          <a:round/>
                          <a:headEnd/>
                          <a:tailEnd/>
                        </a:ln>
                        <a:effectLst>
                          <a:outerShdw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645BD2FE" id="Oval 20" o:spid="_x0000_s1026" style="position:absolute;margin-left:90.4pt;margin-top:87.5pt;width:46.8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" fillcolor="#d8d8d8 [2732]" strokecolor="red" strokeweight="2pt">
                <v:fill opacity="0"/>
                <v:shadow on="t" color="black" opacity="22936f" origin=",.5" offset="0,.63889mm"/>
              </v:oval>
            </w:pict>
          </mc:Fallback>
        </mc:AlternateContent>
      </w:r>
      <w:r>
        <w:rPr>
          <w:noProof/>
        </w:rPr>
        <mc:AlternateContent>
          <mc:Choice Requires="wps">
            <w:drawing>
              <wp:anchor distT="0" distB="0" distL="114300" distR="114300" simplePos="0" relativeHeight="251681792" behindDoc="0" locked="0" layoutInCell="1" allowOverlap="1" wp14:anchorId="11DD1959" wp14:editId="6A222493">
                <wp:simplePos x="0" y="0"/>
                <wp:positionH relativeFrom="column">
                  <wp:posOffset>3794125</wp:posOffset>
                </wp:positionH>
                <wp:positionV relativeFrom="paragraph">
                  <wp:posOffset>161925</wp:posOffset>
                </wp:positionV>
                <wp:extent cx="1425575" cy="2669540"/>
                <wp:effectExtent l="0" t="0" r="22225" b="16510"/>
                <wp:wrapNone/>
                <wp:docPr id="26"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5575" cy="266954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29F43" id="Oval 41" o:spid="_x0000_s1026" style="position:absolute;margin-left:298.75pt;margin-top:12.75pt;width:112.25pt;height:21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" filled="f" strokecolor="red" strokeweight="2pt">
                <v:stroke joinstyle="miter"/>
                <v:path arrowok="t"/>
              </v:oval>
            </w:pict>
          </mc:Fallback>
        </mc:AlternateContent>
      </w:r>
      <w:r>
        <w:rPr>
          <w:noProof/>
        </w:rPr>
        <w:drawing>
          <wp:inline distT="0" distB="0" distL="0" distR="0" wp14:anchorId="3AE212EA" wp14:editId="0DFC69FC">
            <wp:extent cx="4870479" cy="2609850"/>
            <wp:effectExtent l="19050" t="19050" r="6350" b="0"/>
            <wp:docPr id="41" name="Picture 41" descr="D:\Users\Scott\Documents\Case Studies\Active Case Studies\Windows 10 Work Smart\A8 - Microsoft Edge\Images from Web 6-8\Ask Cort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Scott\Documents\Case Studies\Active Case Studies\Windows 10 Work Smart\A8 - Microsoft Edge\Images from Web 6-8\Ask Cortan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9392" cy="2619985"/>
                    </a:xfrm>
                    <a:prstGeom prst="rect">
                      <a:avLst/>
                    </a:prstGeom>
                    <a:noFill/>
                    <a:ln w="12700">
                      <a:solidFill>
                        <a:schemeClr val="tx1"/>
                      </a:solidFill>
                    </a:ln>
                  </pic:spPr>
                </pic:pic>
              </a:graphicData>
            </a:graphic>
          </wp:inline>
        </w:drawing>
      </w:r>
    </w:p>
    <w:p w14:paraId="3FB5C8F4" w14:textId="77777777" w:rsidR="00AD39EE" w:rsidRDefault="00AD39EE" w:rsidP="004B4D8B">
      <w:pPr>
        <w:pStyle w:val="Heading1"/>
      </w:pPr>
      <w:r>
        <w:t>Reading List</w:t>
      </w:r>
    </w:p>
    <w:p w14:paraId="3BEB1C25" w14:textId="77777777" w:rsidR="00AD39EE" w:rsidRDefault="00AD39EE" w:rsidP="004B4D8B">
      <w:r w:rsidRPr="00D63FBA">
        <w:t xml:space="preserve">Reading </w:t>
      </w:r>
      <w:r>
        <w:t>L</w:t>
      </w:r>
      <w:r w:rsidRPr="00D63FBA">
        <w:t>ist gives you a place to save content you want to read later</w:t>
      </w:r>
      <w:r>
        <w:t>.</w:t>
      </w:r>
    </w:p>
    <w:p w14:paraId="45A399AC" w14:textId="77777777" w:rsidR="00AD39EE" w:rsidRPr="00891CA6" w:rsidRDefault="00AD39EE" w:rsidP="004B4D8B">
      <w:pPr>
        <w:pStyle w:val="Bullet1"/>
      </w:pPr>
      <w:r w:rsidRPr="00891CA6">
        <w:t xml:space="preserve">To save content to Reading </w:t>
      </w:r>
      <w:r>
        <w:t>L</w:t>
      </w:r>
      <w:r w:rsidRPr="00891CA6">
        <w:t xml:space="preserve">ist, select </w:t>
      </w:r>
      <w:r w:rsidRPr="00891CA6">
        <w:rPr>
          <w:noProof/>
        </w:rPr>
        <w:drawing>
          <wp:inline distT="0" distB="0" distL="0" distR="0" wp14:anchorId="277AAD42" wp14:editId="2855861C">
            <wp:extent cx="155575" cy="155575"/>
            <wp:effectExtent l="0" t="0" r="0" b="0"/>
            <wp:docPr id="42" name="Picture 42" descr="Image of Add to Reading li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Add to Reading list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w:t>
      </w:r>
      <w:r w:rsidRPr="00DF32B2">
        <w:rPr>
          <w:b/>
        </w:rPr>
        <w:t>&gt;</w:t>
      </w:r>
      <w:r>
        <w:t xml:space="preserve"> </w:t>
      </w:r>
      <w:r w:rsidRPr="00975F2C">
        <w:rPr>
          <w:rFonts w:ascii="Segoe UI" w:hAnsi="Segoe UI"/>
          <w:b/>
        </w:rPr>
        <w:t>Reading List</w:t>
      </w:r>
      <w:r w:rsidRPr="00891CA6">
        <w:t xml:space="preserve"> </w:t>
      </w:r>
      <w:r w:rsidRPr="00593EE9">
        <w:rPr>
          <w:b/>
        </w:rPr>
        <w:t>&gt;</w:t>
      </w:r>
      <w:r>
        <w:rPr>
          <w:b/>
        </w:rPr>
        <w:t xml:space="preserve"> </w:t>
      </w:r>
      <w:r w:rsidRPr="00975F2C">
        <w:rPr>
          <w:rFonts w:ascii="Segoe UI" w:hAnsi="Segoe UI"/>
          <w:b/>
        </w:rPr>
        <w:t>Add</w:t>
      </w:r>
      <w:r w:rsidRPr="00891CA6">
        <w:t xml:space="preserve">. </w:t>
      </w:r>
    </w:p>
    <w:p w14:paraId="304B3A58" w14:textId="57C8D591" w:rsidR="00AD39EE" w:rsidRDefault="00AD39EE" w:rsidP="00766025">
      <w:pPr>
        <w:pStyle w:val="Bullet1spaceafter"/>
      </w:pPr>
      <w:r w:rsidRPr="00891CA6">
        <w:t>When you’re ready to read</w:t>
      </w:r>
      <w:r>
        <w:t xml:space="preserve"> what you’ve saved</w:t>
      </w:r>
      <w:r w:rsidRPr="00891CA6">
        <w:t xml:space="preserve">, go to the </w:t>
      </w:r>
      <w:r w:rsidRPr="00975F2C">
        <w:rPr>
          <w:rFonts w:ascii="Segoe UI" w:hAnsi="Segoe UI"/>
          <w:b/>
        </w:rPr>
        <w:t>Hub</w:t>
      </w:r>
      <w:r w:rsidRPr="00891CA6">
        <w:t xml:space="preserve"> </w:t>
      </w:r>
      <w:r w:rsidRPr="00891CA6">
        <w:rPr>
          <w:noProof/>
        </w:rPr>
        <w:drawing>
          <wp:inline distT="0" distB="0" distL="0" distR="0" wp14:anchorId="74069E6F" wp14:editId="3CF9065B">
            <wp:extent cx="155575" cy="155575"/>
            <wp:effectExtent l="0" t="0" r="0" b="0"/>
            <wp:docPr id="43" name="Picture 43" descr="Image of 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of Hub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891CA6">
        <w:t xml:space="preserve">, </w:t>
      </w:r>
      <w:r>
        <w:t>and then</w:t>
      </w:r>
      <w:r w:rsidRPr="00891CA6">
        <w:t xml:space="preserve"> select </w:t>
      </w:r>
      <w:r w:rsidR="004B4D8B">
        <w:br/>
      </w:r>
      <w:r w:rsidRPr="00975F2C">
        <w:rPr>
          <w:rFonts w:ascii="Segoe UI" w:hAnsi="Segoe UI"/>
          <w:b/>
        </w:rPr>
        <w:t>Reading List</w:t>
      </w:r>
      <w:r w:rsidRPr="00891CA6">
        <w:t xml:space="preserve"> </w:t>
      </w:r>
      <w:r w:rsidR="00975F2C">
        <w:t xml:space="preserve"> </w:t>
      </w:r>
      <w:r w:rsidRPr="00891CA6">
        <w:rPr>
          <w:noProof/>
        </w:rPr>
        <w:drawing>
          <wp:inline distT="0" distB="0" distL="0" distR="0" wp14:anchorId="3875989E" wp14:editId="126CAAC9">
            <wp:extent cx="155575" cy="155575"/>
            <wp:effectExtent l="0" t="0" r="0" b="0"/>
            <wp:docPr id="45" name="Picture 45" descr="Image of Reading li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of Reading list ic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891CA6">
        <w:t>.</w:t>
      </w:r>
    </w:p>
    <w:p w14:paraId="510A1A29" w14:textId="77777777" w:rsidR="00AD39EE" w:rsidRDefault="00AD39EE" w:rsidP="004B4D8B">
      <w:pPr>
        <w:pStyle w:val="Numberedlistparagraph"/>
      </w:pPr>
      <w:r>
        <w:rPr>
          <w:noProof/>
        </w:rPr>
        <w:drawing>
          <wp:inline distT="0" distB="0" distL="0" distR="0" wp14:anchorId="6DE09C23" wp14:editId="62E8264B">
            <wp:extent cx="4899171" cy="1840591"/>
            <wp:effectExtent l="19050" t="19050" r="15875"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ading li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2620" cy="1853157"/>
                    </a:xfrm>
                    <a:prstGeom prst="rect">
                      <a:avLst/>
                    </a:prstGeom>
                    <a:ln w="12700">
                      <a:solidFill>
                        <a:schemeClr val="tx1"/>
                      </a:solidFill>
                    </a:ln>
                  </pic:spPr>
                </pic:pic>
              </a:graphicData>
            </a:graphic>
          </wp:inline>
        </w:drawing>
      </w:r>
    </w:p>
    <w:p w14:paraId="6D661C6C" w14:textId="77777777" w:rsidR="004B4D8B" w:rsidRPr="00766025" w:rsidRDefault="004B4D8B">
      <w:pPr>
        <w:spacing w:after="0"/>
      </w:pPr>
      <w:r>
        <w:br w:type="page"/>
      </w:r>
    </w:p>
    <w:p w14:paraId="0B9A68B8" w14:textId="6C6EB016" w:rsidR="00AD39EE" w:rsidRDefault="00AD39EE" w:rsidP="004B4D8B">
      <w:pPr>
        <w:pStyle w:val="Heading1"/>
      </w:pPr>
      <w:r>
        <w:t>Reading view</w:t>
      </w:r>
    </w:p>
    <w:p w14:paraId="3DB01BCF" w14:textId="77777777" w:rsidR="00AD39EE" w:rsidRDefault="00AD39EE" w:rsidP="004B4D8B">
      <w:r>
        <w:rPr>
          <w:noProof/>
        </w:rPr>
        <w:drawing>
          <wp:anchor distT="0" distB="0" distL="274320" distR="114300" simplePos="0" relativeHeight="251684864" behindDoc="0" locked="0" layoutInCell="1" allowOverlap="1" wp14:anchorId="1E9A1870" wp14:editId="18A84EC4">
            <wp:simplePos x="0" y="0"/>
            <wp:positionH relativeFrom="column">
              <wp:posOffset>2242185</wp:posOffset>
            </wp:positionH>
            <wp:positionV relativeFrom="paragraph">
              <wp:posOffset>48260</wp:posOffset>
            </wp:positionV>
            <wp:extent cx="2740660" cy="2546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ading 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0660" cy="2546350"/>
                    </a:xfrm>
                    <a:prstGeom prst="rect">
                      <a:avLst/>
                    </a:prstGeom>
                  </pic:spPr>
                </pic:pic>
              </a:graphicData>
            </a:graphic>
          </wp:anchor>
        </w:drawing>
      </w:r>
      <w:r>
        <w:t xml:space="preserve">Microsoft Edge includes an integrated </w:t>
      </w:r>
      <w:r>
        <w:rPr>
          <w:b/>
        </w:rPr>
        <w:t>r</w:t>
      </w:r>
      <w:r w:rsidRPr="00762B02">
        <w:rPr>
          <w:b/>
        </w:rPr>
        <w:t xml:space="preserve">eading </w:t>
      </w:r>
      <w:r>
        <w:rPr>
          <w:b/>
        </w:rPr>
        <w:t>v</w:t>
      </w:r>
      <w:r w:rsidRPr="00762B02">
        <w:rPr>
          <w:b/>
        </w:rPr>
        <w:t>iew</w:t>
      </w:r>
      <w:r>
        <w:t>, which provides a clean and simple layout to help you stay focused on the content.</w:t>
      </w:r>
    </w:p>
    <w:p w14:paraId="28279A2F" w14:textId="77777777" w:rsidR="00AD39EE" w:rsidRDefault="00AD39EE" w:rsidP="004B4D8B">
      <w:pPr>
        <w:pStyle w:val="Bullet1"/>
      </w:pPr>
      <w:r>
        <w:t xml:space="preserve">Select </w:t>
      </w:r>
      <w:r w:rsidRPr="00762B02">
        <w:rPr>
          <w:b/>
        </w:rPr>
        <w:t>Reading View</w:t>
      </w:r>
      <w:r>
        <w:t xml:space="preserve"> </w:t>
      </w:r>
      <w:r w:rsidRPr="00766025">
        <w:rPr>
          <w:noProof/>
        </w:rPr>
        <w:drawing>
          <wp:inline distT="0" distB="0" distL="0" distR="0" wp14:anchorId="0BE27306" wp14:editId="09635B0A">
            <wp:extent cx="155575" cy="155575"/>
            <wp:effectExtent l="0" t="0" r="0" b="0"/>
            <wp:docPr id="50" name="Picture 50" descr="Image of Reading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Reading view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in the address bar to turn on reading view. If reading view isn’t available for a particular webpage, the button will be dimmed.</w:t>
      </w:r>
    </w:p>
    <w:p w14:paraId="1252C994" w14:textId="6799C72C" w:rsidR="00AD39EE" w:rsidRDefault="00AD39EE" w:rsidP="004B4D8B">
      <w:pPr>
        <w:pStyle w:val="Bullet1"/>
      </w:pPr>
      <w:r>
        <w:t xml:space="preserve">To adjust </w:t>
      </w:r>
      <w:r w:rsidRPr="00D63FBA">
        <w:t>reading view style and font size</w:t>
      </w:r>
      <w:r>
        <w:t xml:space="preserve">, </w:t>
      </w:r>
      <w:r w:rsidRPr="00D63FBA">
        <w:t xml:space="preserve">select </w:t>
      </w:r>
      <w:r w:rsidRPr="00891CA6">
        <w:rPr>
          <w:b/>
        </w:rPr>
        <w:t>More actions</w:t>
      </w:r>
      <w:r w:rsidR="001A2953">
        <w:t> </w:t>
      </w:r>
      <w:r w:rsidRPr="00D63FBA">
        <w:rPr>
          <w:noProof/>
        </w:rPr>
        <w:drawing>
          <wp:inline distT="0" distB="0" distL="0" distR="0" wp14:anchorId="43A84867" wp14:editId="29EE72FB">
            <wp:extent cx="155575" cy="155575"/>
            <wp:effectExtent l="0" t="0" r="0" b="0"/>
            <wp:docPr id="51" name="Picture 51" descr="Image of More ac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of More actions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1A2953">
        <w:t> </w:t>
      </w:r>
      <w:r w:rsidRPr="00DF32B2">
        <w:rPr>
          <w:b/>
        </w:rPr>
        <w:t xml:space="preserve">&gt; </w:t>
      </w:r>
      <w:r w:rsidRPr="00891CA6">
        <w:rPr>
          <w:b/>
        </w:rPr>
        <w:t>Settings</w:t>
      </w:r>
      <w:r w:rsidRPr="00780472">
        <w:t>.</w:t>
      </w:r>
    </w:p>
    <w:p w14:paraId="015D52C0" w14:textId="77777777" w:rsidR="004B4D8B" w:rsidRDefault="004B4D8B" w:rsidP="004B4D8B">
      <w:pPr>
        <w:pStyle w:val="Heading1"/>
      </w:pPr>
    </w:p>
    <w:p w14:paraId="743C386F" w14:textId="77777777" w:rsidR="004B4D8B" w:rsidRDefault="004B4D8B" w:rsidP="004B4D8B">
      <w:pPr>
        <w:pStyle w:val="Heading1"/>
      </w:pPr>
    </w:p>
    <w:p w14:paraId="0D0BF7B4" w14:textId="77777777" w:rsidR="00AD39EE" w:rsidRDefault="00AD39EE" w:rsidP="004B4D8B">
      <w:pPr>
        <w:pStyle w:val="Heading1"/>
      </w:pPr>
      <w:r>
        <w:t>PDF reader</w:t>
      </w:r>
    </w:p>
    <w:p w14:paraId="1F2A6C11" w14:textId="0FC62878" w:rsidR="00AD39EE" w:rsidRDefault="00AD39EE" w:rsidP="004B4D8B">
      <w:r>
        <w:t>Microsoft Edge includes a built-in PDF reader, so you won’t need to download a separate PDF reader</w:t>
      </w:r>
      <w:r w:rsidR="00766025">
        <w:t> </w:t>
      </w:r>
      <w:r>
        <w:t xml:space="preserve">app. </w:t>
      </w:r>
    </w:p>
    <w:p w14:paraId="39807A14" w14:textId="77777777" w:rsidR="00AD39EE" w:rsidRPr="00503E9F" w:rsidRDefault="00AD39EE" w:rsidP="004B4D8B">
      <w:r>
        <w:rPr>
          <w:noProof/>
        </w:rPr>
        <w:drawing>
          <wp:inline distT="0" distB="0" distL="0" distR="0" wp14:anchorId="3BBDDFAD" wp14:editId="7E3AB72D">
            <wp:extent cx="4563374" cy="3084352"/>
            <wp:effectExtent l="19050" t="19050" r="2794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4051" cy="3091568"/>
                    </a:xfrm>
                    <a:prstGeom prst="rect">
                      <a:avLst/>
                    </a:prstGeom>
                    <a:ln w="12700">
                      <a:solidFill>
                        <a:schemeClr val="tx1"/>
                      </a:solidFill>
                    </a:ln>
                  </pic:spPr>
                </pic:pic>
              </a:graphicData>
            </a:graphic>
          </wp:inline>
        </w:drawing>
      </w:r>
    </w:p>
    <w:p w14:paraId="5971A2B2" w14:textId="77777777" w:rsidR="004B4D8B" w:rsidRPr="00766025" w:rsidRDefault="004B4D8B">
      <w:pPr>
        <w:spacing w:after="0"/>
      </w:pPr>
      <w:r>
        <w:br w:type="page"/>
      </w:r>
    </w:p>
    <w:p w14:paraId="10D82A0F" w14:textId="454DEC5E" w:rsidR="00AD39EE" w:rsidRPr="007A7035" w:rsidRDefault="00AD39EE" w:rsidP="004B4D8B">
      <w:pPr>
        <w:pStyle w:val="Heading1"/>
      </w:pPr>
      <w:r>
        <w:t>Opening with Internet Explorer</w:t>
      </w:r>
    </w:p>
    <w:p w14:paraId="4FD23E4A" w14:textId="77777777" w:rsidR="00AD39EE" w:rsidRDefault="00AD39EE" w:rsidP="004B4D8B">
      <w:r>
        <w:t xml:space="preserve">Microsoft Edge uses a new rendering engine to help you get the most out of modern webpages. If a page doesn’t look quite right in Microsoft Edge, you can open the same page with Internet Explorer—just select </w:t>
      </w:r>
      <w:r w:rsidRPr="006A3BBB">
        <w:rPr>
          <w:b/>
        </w:rPr>
        <w:t>More actions</w:t>
      </w:r>
      <w:r>
        <w:rPr>
          <w:b/>
        </w:rPr>
        <w:t xml:space="preserve"> </w:t>
      </w:r>
      <w:r w:rsidRPr="00B63184">
        <w:rPr>
          <w:b/>
          <w:noProof/>
        </w:rPr>
        <w:drawing>
          <wp:inline distT="0" distB="0" distL="0" distR="0" wp14:anchorId="2D92368E" wp14:editId="5D43AD24">
            <wp:extent cx="155575" cy="155575"/>
            <wp:effectExtent l="0" t="0" r="0" b="0"/>
            <wp:docPr id="53" name="Picture 42" descr="Image of More ac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of More actions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Pr>
          <w:b/>
        </w:rPr>
        <w:t xml:space="preserve"> </w:t>
      </w:r>
      <w:r w:rsidRPr="00DF32B2">
        <w:rPr>
          <w:b/>
        </w:rPr>
        <w:t>&gt;</w:t>
      </w:r>
      <w:r>
        <w:t xml:space="preserve"> </w:t>
      </w:r>
      <w:r>
        <w:rPr>
          <w:b/>
        </w:rPr>
        <w:t>Open with</w:t>
      </w:r>
      <w:r w:rsidRPr="006A3BBB">
        <w:rPr>
          <w:b/>
        </w:rPr>
        <w:t xml:space="preserve"> Internet Explorer</w:t>
      </w:r>
      <w:r>
        <w:t>.</w:t>
      </w:r>
    </w:p>
    <w:p w14:paraId="4FAC899A" w14:textId="77777777" w:rsidR="00AD39EE" w:rsidRDefault="00AD39EE" w:rsidP="004B4D8B">
      <w:r>
        <w:rPr>
          <w:noProof/>
        </w:rPr>
        <mc:AlternateContent>
          <mc:Choice Requires="wps">
            <w:drawing>
              <wp:anchor distT="0" distB="0" distL="114300" distR="114300" simplePos="0" relativeHeight="251680768" behindDoc="0" locked="0" layoutInCell="1" allowOverlap="1" wp14:anchorId="085629D4" wp14:editId="6C8F6522">
                <wp:simplePos x="0" y="0"/>
                <wp:positionH relativeFrom="column">
                  <wp:posOffset>3408045</wp:posOffset>
                </wp:positionH>
                <wp:positionV relativeFrom="paragraph">
                  <wp:posOffset>1941830</wp:posOffset>
                </wp:positionV>
                <wp:extent cx="1183005" cy="314325"/>
                <wp:effectExtent l="0" t="0" r="17145" b="28575"/>
                <wp:wrapNone/>
                <wp:docPr id="25"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3005" cy="31432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970DD" id="Oval 41" o:spid="_x0000_s1026" style="position:absolute;margin-left:268.35pt;margin-top:152.9pt;width:93.1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" filled="f" strokecolor="red" strokeweight="2pt">
                <v:stroke joinstyle="miter"/>
                <v:path arrowok="t"/>
              </v:oval>
            </w:pict>
          </mc:Fallback>
        </mc:AlternateContent>
      </w:r>
      <w:r>
        <w:rPr>
          <w:noProof/>
        </w:rPr>
        <w:drawing>
          <wp:inline distT="0" distB="0" distL="0" distR="0" wp14:anchorId="5427AF41" wp14:editId="117B2BA8">
            <wp:extent cx="5105317" cy="4038600"/>
            <wp:effectExtent l="19050" t="1905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110937" cy="4043045"/>
                    </a:xfrm>
                    <a:prstGeom prst="rect">
                      <a:avLst/>
                    </a:prstGeom>
                    <a:noFill/>
                    <a:ln w="12700">
                      <a:solidFill>
                        <a:schemeClr val="tx1"/>
                      </a:solidFill>
                    </a:ln>
                  </pic:spPr>
                </pic:pic>
              </a:graphicData>
            </a:graphic>
          </wp:inline>
        </w:drawing>
      </w:r>
    </w:p>
    <w:p w14:paraId="2927C84A" w14:textId="77777777" w:rsidR="00AD39EE" w:rsidRDefault="00AD39EE" w:rsidP="00AD39EE"/>
    <w:p w14:paraId="54B61513" w14:textId="77777777" w:rsidR="004B4D8B" w:rsidRPr="00766025" w:rsidRDefault="004B4D8B">
      <w:pPr>
        <w:spacing w:after="0"/>
      </w:pPr>
      <w:r>
        <w:br w:type="page"/>
      </w:r>
    </w:p>
    <w:p w14:paraId="4E167C81" w14:textId="77777777" w:rsidR="00A31987" w:rsidRPr="00332E2A" w:rsidRDefault="00A31987" w:rsidP="00A31987">
      <w:pPr>
        <w:pStyle w:val="Heading1"/>
      </w:pPr>
      <w:r w:rsidRPr="00332E2A">
        <w:t>For more information</w:t>
      </w:r>
    </w:p>
    <w:p w14:paraId="4FB33EE6" w14:textId="77777777" w:rsidR="00A31987" w:rsidRDefault="00A31987" w:rsidP="00A31987">
      <w:pPr>
        <w:pStyle w:val="Heading2"/>
        <w:spacing w:after="0"/>
        <w:rPr>
          <w:rFonts w:eastAsia="Times New Roman"/>
          <w:sz w:val="20"/>
          <w:szCs w:val="20"/>
        </w:rPr>
      </w:pPr>
      <w:r>
        <w:rPr>
          <w:rFonts w:eastAsia="Times New Roman"/>
        </w:rPr>
        <w:t>For more great productivity guidance, visit…</w:t>
      </w:r>
    </w:p>
    <w:p w14:paraId="2A80D5D2" w14:textId="77777777" w:rsidR="00A31987" w:rsidRPr="00452F7E" w:rsidRDefault="001C7077" w:rsidP="00A31987">
      <w:pPr>
        <w:rPr>
          <w:rFonts w:eastAsiaTheme="minorHAnsi"/>
          <w:sz w:val="22"/>
          <w:szCs w:val="22"/>
        </w:rPr>
      </w:pPr>
      <w:hyperlink r:id="rId41" w:history="1">
        <w:r w:rsidR="00A31987">
          <w:rPr>
            <w:rStyle w:val="Hyperlink"/>
          </w:rPr>
          <w:t>http://microsoft.com/ITShowcase/Productivity</w:t>
        </w:r>
      </w:hyperlink>
    </w:p>
    <w:p w14:paraId="2B97B215" w14:textId="77777777" w:rsidR="00A31987" w:rsidRDefault="00A31987" w:rsidP="00A31987">
      <w:pPr>
        <w:pStyle w:val="Heading2"/>
        <w:spacing w:after="0"/>
      </w:pPr>
      <w:r>
        <w:t>Microsoft IT Showcase</w:t>
      </w:r>
    </w:p>
    <w:p w14:paraId="75978C78" w14:textId="77777777" w:rsidR="00A31987" w:rsidRDefault="001C7077" w:rsidP="00A31987">
      <w:pPr>
        <w:rPr>
          <w:rStyle w:val="Hyperlink"/>
        </w:rPr>
      </w:pPr>
      <w:hyperlink r:id="rId42" w:history="1">
        <w:r w:rsidR="00A31987">
          <w:rPr>
            <w:rStyle w:val="Hyperlink"/>
          </w:rPr>
          <w:t>http://www.microsoft.com/ITShowcase</w:t>
        </w:r>
      </w:hyperlink>
    </w:p>
    <w:p w14:paraId="51F4C450" w14:textId="77777777" w:rsidR="00A31987" w:rsidRDefault="00A31987" w:rsidP="00A31987">
      <w:pPr>
        <w:pStyle w:val="Heading2"/>
        <w:spacing w:after="0"/>
      </w:pPr>
      <w:r>
        <w:t>Windows</w:t>
      </w:r>
    </w:p>
    <w:p w14:paraId="361C207B" w14:textId="77777777" w:rsidR="00A31987" w:rsidRDefault="001C7077" w:rsidP="00A31987">
      <w:pPr>
        <w:pStyle w:val="Heading2"/>
      </w:pPr>
      <w:hyperlink r:id="rId43" w:history="1">
        <w:r w:rsidR="00A31987" w:rsidRPr="00D326A8">
          <w:rPr>
            <w:rStyle w:val="Hyperlink"/>
            <w:rFonts w:ascii="Segoe Pro" w:hAnsi="Segoe Pro"/>
            <w:sz w:val="18"/>
          </w:rPr>
          <w:t>http://windows.microsoft.com</w:t>
        </w:r>
      </w:hyperlink>
    </w:p>
    <w:p w14:paraId="7016EC57" w14:textId="77777777" w:rsidR="00A31987" w:rsidRPr="00332E2A" w:rsidRDefault="00A31987" w:rsidP="00A31987">
      <w:pPr>
        <w:rPr>
          <w:rFonts w:eastAsiaTheme="minorHAnsi"/>
        </w:rPr>
      </w:pPr>
      <w:r w:rsidRPr="00332E2A">
        <w:t>For more information about Microsoft products or services, call the Microsoft Sales Information Center at (800) 426-9400. In Canada, call the Microsoft Canada Order Centre at (800) 933-4750. Outside the 50 United States and Canada, please contact your local Microsoft subsidiary. To access information via the web, go to:</w:t>
      </w:r>
    </w:p>
    <w:p w14:paraId="377A478D" w14:textId="537D2495" w:rsidR="00A31987" w:rsidRPr="00A31987" w:rsidRDefault="001C7077" w:rsidP="00A31987">
      <w:pPr>
        <w:rPr>
          <w:color w:val="008272"/>
          <w:u w:val="single"/>
        </w:rPr>
      </w:pPr>
      <w:hyperlink r:id="rId44" w:history="1">
        <w:r w:rsidR="00A31987">
          <w:rPr>
            <w:rStyle w:val="Hyperlink"/>
          </w:rPr>
          <w:t>http://www.microsoft.com</w:t>
        </w:r>
      </w:hyperlink>
    </w:p>
    <w:p w14:paraId="26489EAB" w14:textId="77777777" w:rsidR="00707302" w:rsidRPr="008A6C64" w:rsidRDefault="00707302" w:rsidP="00707302">
      <w:pPr>
        <w:rPr>
          <w:rStyle w:val="Hyperlink"/>
          <w:sz w:val="20"/>
        </w:rPr>
      </w:pPr>
    </w:p>
    <w:p w14:paraId="034F3C2A" w14:textId="77777777" w:rsidR="00212C00" w:rsidRDefault="00212C00" w:rsidP="00D3530D">
      <w:pPr>
        <w:pStyle w:val="Legalese"/>
      </w:pPr>
      <w:r w:rsidRPr="00495791">
        <w:t>© 2015 Microsoft Corporation. All rights reserved. Microsoft and Windows are either registered trademarks or trademarks of Microsoft Corporation in the United States and/or other countries. The names of actual companies and products mentioned herein may be the trademarks of their respective owners. This document is for informational purposes only. MICROSOFT MAKES NO WARRANTIES, EXPRESS OR IMPLIED, IN THIS SUMMARY.</w:t>
      </w:r>
    </w:p>
    <w:p w14:paraId="36D00620" w14:textId="77777777" w:rsidR="00707302" w:rsidRDefault="00707302" w:rsidP="00D3530D">
      <w:pPr>
        <w:pStyle w:val="Legalese"/>
      </w:pPr>
    </w:p>
    <w:p w14:paraId="6587DBC7" w14:textId="77777777" w:rsidR="00707302" w:rsidRPr="00495791" w:rsidRDefault="00707302" w:rsidP="00D3530D">
      <w:pPr>
        <w:pStyle w:val="Legalese"/>
      </w:pPr>
    </w:p>
    <w:sectPr w:rsidR="00707302" w:rsidRPr="00495791" w:rsidSect="00084AEF">
      <w:headerReference w:type="default" r:id="rId45"/>
      <w:footerReference w:type="default" r:id="rId46"/>
      <w:pgSz w:w="12240" w:h="15840"/>
      <w:pgMar w:top="1728" w:right="2160" w:bottom="1440" w:left="216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96FD2" w14:textId="77777777" w:rsidR="008D538A" w:rsidRDefault="008D538A" w:rsidP="00CD0513">
      <w:r>
        <w:separator/>
      </w:r>
    </w:p>
    <w:p w14:paraId="0943B94A" w14:textId="77777777" w:rsidR="008D538A" w:rsidRDefault="008D538A"/>
  </w:endnote>
  <w:endnote w:type="continuationSeparator" w:id="0">
    <w:p w14:paraId="4576D55F" w14:textId="77777777" w:rsidR="008D538A" w:rsidRDefault="008D538A" w:rsidP="00CD0513">
      <w:r>
        <w:continuationSeparator/>
      </w:r>
    </w:p>
    <w:p w14:paraId="7AE483C9" w14:textId="77777777" w:rsidR="008D538A" w:rsidRDefault="008D53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charset w:val="00"/>
    <w:family w:val="swiss"/>
    <w:pitch w:val="variable"/>
    <w:sig w:usb0="A00002AF" w:usb1="4000205B" w:usb2="00000000" w:usb3="00000000" w:csb0="0000009F"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D7367" w14:textId="77777777" w:rsidR="006A01AA" w:rsidRPr="006A01AA" w:rsidRDefault="006A01AA" w:rsidP="006A01AA">
    <w:pPr>
      <w:spacing w:after="240"/>
      <w:rPr>
        <w:i/>
        <w:szCs w:val="18"/>
      </w:rPr>
    </w:pPr>
  </w:p>
  <w:p w14:paraId="63B11B58" w14:textId="77777777" w:rsidR="00CC6BAB" w:rsidRPr="00332E2A" w:rsidRDefault="006A01AA" w:rsidP="00CC6BAB">
    <w:pPr>
      <w:rPr>
        <w:color w:val="008272"/>
        <w:sz w:val="20"/>
        <w:szCs w:val="20"/>
      </w:rPr>
    </w:pPr>
    <w:r w:rsidRPr="00332E2A">
      <w:rPr>
        <w:color w:val="008272"/>
        <w:szCs w:val="18"/>
      </w:rPr>
      <w:t>IT Showcase Productivity Guide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8FBF9F" w14:textId="77777777" w:rsidR="008D538A" w:rsidRDefault="008D538A" w:rsidP="00CD0513">
      <w:r>
        <w:separator/>
      </w:r>
    </w:p>
    <w:p w14:paraId="52B6EAC3" w14:textId="77777777" w:rsidR="008D538A" w:rsidRDefault="008D538A"/>
  </w:footnote>
  <w:footnote w:type="continuationSeparator" w:id="0">
    <w:p w14:paraId="4AD16501" w14:textId="77777777" w:rsidR="008D538A" w:rsidRDefault="008D538A" w:rsidP="00CD0513">
      <w:r>
        <w:continuationSeparator/>
      </w:r>
    </w:p>
    <w:p w14:paraId="5E1CA836" w14:textId="77777777" w:rsidR="008D538A" w:rsidRDefault="008D53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3D8C1" w14:textId="21AD537C" w:rsidR="008A174D" w:rsidRPr="00332E2A" w:rsidRDefault="00CD0513" w:rsidP="00CE296D">
    <w:pPr>
      <w:tabs>
        <w:tab w:val="center" w:pos="2880"/>
      </w:tabs>
      <w:rPr>
        <w:color w:val="008272"/>
        <w:szCs w:val="18"/>
      </w:rPr>
    </w:pPr>
    <w:r w:rsidRPr="00332E2A">
      <w:rPr>
        <w:rFonts w:ascii="Segoe Pro Semibold" w:hAnsi="Segoe Pro Semibold"/>
        <w:color w:val="008272"/>
        <w:szCs w:val="18"/>
      </w:rPr>
      <w:t xml:space="preserve">Page </w:t>
    </w:r>
    <w:r w:rsidRPr="00332E2A">
      <w:rPr>
        <w:rFonts w:ascii="Segoe Pro Semibold" w:hAnsi="Segoe Pro Semibold"/>
        <w:color w:val="008272"/>
        <w:szCs w:val="18"/>
      </w:rPr>
      <w:fldChar w:fldCharType="begin"/>
    </w:r>
    <w:r w:rsidRPr="00332E2A">
      <w:rPr>
        <w:rFonts w:ascii="Segoe Pro Semibold" w:hAnsi="Segoe Pro Semibold"/>
        <w:color w:val="008272"/>
        <w:szCs w:val="18"/>
      </w:rPr>
      <w:instrText xml:space="preserve"> PAGE </w:instrText>
    </w:r>
    <w:r w:rsidRPr="00332E2A">
      <w:rPr>
        <w:rFonts w:ascii="Segoe Pro Semibold" w:hAnsi="Segoe Pro Semibold"/>
        <w:color w:val="008272"/>
        <w:szCs w:val="18"/>
      </w:rPr>
      <w:fldChar w:fldCharType="separate"/>
    </w:r>
    <w:r w:rsidR="00A31987">
      <w:rPr>
        <w:rFonts w:ascii="Segoe Pro Semibold" w:hAnsi="Segoe Pro Semibold"/>
        <w:noProof/>
        <w:color w:val="008272"/>
        <w:szCs w:val="18"/>
      </w:rPr>
      <w:t>8</w:t>
    </w:r>
    <w:r w:rsidRPr="00332E2A">
      <w:rPr>
        <w:rFonts w:ascii="Segoe Pro Semibold" w:hAnsi="Segoe Pro Semibold"/>
        <w:color w:val="008272"/>
        <w:szCs w:val="18"/>
      </w:rPr>
      <w:fldChar w:fldCharType="end"/>
    </w:r>
    <w:r w:rsidR="00412C04" w:rsidRPr="00332E2A">
      <w:rPr>
        <w:color w:val="008272"/>
        <w:szCs w:val="18"/>
      </w:rPr>
      <w:t> </w:t>
    </w:r>
    <w:r w:rsidRPr="00332E2A">
      <w:rPr>
        <w:color w:val="008272"/>
        <w:szCs w:val="18"/>
      </w:rPr>
      <w:t>|</w:t>
    </w:r>
    <w:r w:rsidR="00412C04" w:rsidRPr="00332E2A">
      <w:rPr>
        <w:color w:val="008272"/>
        <w:szCs w:val="18"/>
      </w:rPr>
      <w:t> </w:t>
    </w:r>
    <w:r w:rsidR="000F4953">
      <w:rPr>
        <w:color w:val="008272"/>
        <w:szCs w:val="18"/>
      </w:rPr>
      <w:t>Microsoft Edge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3AB476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27C18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F300D8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D7CE4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904EA3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0A244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FA201A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6AA4CC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AD0892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4007A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98CA5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692346"/>
    <w:multiLevelType w:val="multilevel"/>
    <w:tmpl w:val="9DB0F4F2"/>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3684AB8"/>
    <w:multiLevelType w:val="hybridMultilevel"/>
    <w:tmpl w:val="CFD23BEA"/>
    <w:lvl w:ilvl="0" w:tplc="D35A9ACA">
      <w:start w:val="1"/>
      <w:numFmt w:val="bullet"/>
      <w:pStyle w:val="NestedBullets"/>
      <w:lvlText w:val=""/>
      <w:lvlJc w:val="left"/>
      <w:pPr>
        <w:ind w:left="648" w:hanging="28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800CB1"/>
    <w:multiLevelType w:val="hybridMultilevel"/>
    <w:tmpl w:val="8E168D4E"/>
    <w:lvl w:ilvl="0" w:tplc="70BE8966">
      <w:start w:val="1"/>
      <w:numFmt w:val="bullet"/>
      <w:pStyle w:val="Bullets"/>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0A7CB5"/>
    <w:multiLevelType w:val="hybridMultilevel"/>
    <w:tmpl w:val="1F38FF5A"/>
    <w:lvl w:ilvl="0" w:tplc="9AF4FC42">
      <w:start w:val="1"/>
      <w:numFmt w:val="bullet"/>
      <w:pStyle w:val="Bullet1spaceaft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B69E9"/>
    <w:multiLevelType w:val="multilevel"/>
    <w:tmpl w:val="BD9474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D453B19"/>
    <w:multiLevelType w:val="hybridMultilevel"/>
    <w:tmpl w:val="6BE2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127EC5"/>
    <w:multiLevelType w:val="hybridMultilevel"/>
    <w:tmpl w:val="F2B481EE"/>
    <w:lvl w:ilvl="0" w:tplc="08A04A12">
      <w:start w:val="1"/>
      <w:numFmt w:val="decimal"/>
      <w:pStyle w:val="WSGNumberedProcedure1"/>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124C0D"/>
    <w:multiLevelType w:val="multilevel"/>
    <w:tmpl w:val="CFD23BEA"/>
    <w:lvl w:ilvl="0">
      <w:start w:val="1"/>
      <w:numFmt w:val="bullet"/>
      <w:lvlText w:val=""/>
      <w:lvlJc w:val="left"/>
      <w:pPr>
        <w:ind w:left="648" w:hanging="288"/>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592200"/>
    <w:multiLevelType w:val="multilevel"/>
    <w:tmpl w:val="23B88EDC"/>
    <w:lvl w:ilvl="0">
      <w:start w:val="1"/>
      <w:numFmt w:val="bullet"/>
      <w:lvlText w:val=""/>
      <w:lvlJc w:val="left"/>
      <w:pPr>
        <w:ind w:left="36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05470E"/>
    <w:multiLevelType w:val="multilevel"/>
    <w:tmpl w:val="9DECED78"/>
    <w:lvl w:ilvl="0">
      <w:start w:val="1"/>
      <w:numFmt w:val="decimal"/>
      <w:lvlText w:val="%1."/>
      <w:lvlJc w:val="left"/>
      <w:pPr>
        <w:ind w:left="288" w:hanging="28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E2C4F07"/>
    <w:multiLevelType w:val="multilevel"/>
    <w:tmpl w:val="311A25EE"/>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EA3391B"/>
    <w:multiLevelType w:val="hybridMultilevel"/>
    <w:tmpl w:val="6C58C7AC"/>
    <w:lvl w:ilvl="0" w:tplc="DAA69DD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714309"/>
    <w:multiLevelType w:val="hybridMultilevel"/>
    <w:tmpl w:val="019C360E"/>
    <w:lvl w:ilvl="0" w:tplc="46D0153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A01AFD"/>
    <w:multiLevelType w:val="hybridMultilevel"/>
    <w:tmpl w:val="2F90F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A44A3F"/>
    <w:multiLevelType w:val="hybridMultilevel"/>
    <w:tmpl w:val="63C85E92"/>
    <w:lvl w:ilvl="0" w:tplc="3864A62C">
      <w:start w:val="1"/>
      <w:numFmt w:val="decimal"/>
      <w:pStyle w:val="Numbered"/>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164DF1"/>
    <w:multiLevelType w:val="multilevel"/>
    <w:tmpl w:val="14986D8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B9B2152"/>
    <w:multiLevelType w:val="hybridMultilevel"/>
    <w:tmpl w:val="23B88ED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847D3A"/>
    <w:multiLevelType w:val="hybridMultilevel"/>
    <w:tmpl w:val="CCFC9798"/>
    <w:lvl w:ilvl="0" w:tplc="92C07C6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D74738"/>
    <w:multiLevelType w:val="hybridMultilevel"/>
    <w:tmpl w:val="FE465E5E"/>
    <w:lvl w:ilvl="0" w:tplc="6930DCBE">
      <w:start w:val="1"/>
      <w:numFmt w:val="bullet"/>
      <w:pStyle w:val="WSGBulletedlist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B84796"/>
    <w:multiLevelType w:val="multilevel"/>
    <w:tmpl w:val="2F90FE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1"/>
  </w:num>
  <w:num w:numId="4">
    <w:abstractNumId w:val="26"/>
  </w:num>
  <w:num w:numId="5">
    <w:abstractNumId w:val="25"/>
  </w:num>
  <w:num w:numId="6">
    <w:abstractNumId w:val="21"/>
  </w:num>
  <w:num w:numId="7">
    <w:abstractNumId w:val="25"/>
    <w:lvlOverride w:ilvl="0">
      <w:startOverride w:val="1"/>
    </w:lvlOverride>
  </w:num>
  <w:num w:numId="8">
    <w:abstractNumId w:val="20"/>
  </w:num>
  <w:num w:numId="9">
    <w:abstractNumId w:val="25"/>
    <w:lvlOverride w:ilvl="0">
      <w:startOverride w:val="1"/>
    </w:lvlOverride>
  </w:num>
  <w:num w:numId="10">
    <w:abstractNumId w:val="27"/>
  </w:num>
  <w:num w:numId="11">
    <w:abstractNumId w:val="19"/>
  </w:num>
  <w:num w:numId="12">
    <w:abstractNumId w:val="12"/>
  </w:num>
  <w:num w:numId="13">
    <w:abstractNumId w:val="24"/>
  </w:num>
  <w:num w:numId="14">
    <w:abstractNumId w:val="30"/>
  </w:num>
  <w:num w:numId="15">
    <w:abstractNumId w:val="13"/>
  </w:num>
  <w:num w:numId="16">
    <w:abstractNumId w:val="18"/>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23"/>
  </w:num>
  <w:num w:numId="29">
    <w:abstractNumId w:val="14"/>
  </w:num>
  <w:num w:numId="30">
    <w:abstractNumId w:val="25"/>
    <w:lvlOverride w:ilvl="0">
      <w:startOverride w:val="1"/>
    </w:lvlOverride>
  </w:num>
  <w:num w:numId="31">
    <w:abstractNumId w:val="28"/>
  </w:num>
  <w:num w:numId="32">
    <w:abstractNumId w:val="16"/>
  </w:num>
  <w:num w:numId="33">
    <w:abstractNumId w:val="17"/>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B9C"/>
    <w:rsid w:val="00005799"/>
    <w:rsid w:val="00005AE4"/>
    <w:rsid w:val="00007B89"/>
    <w:rsid w:val="0002273B"/>
    <w:rsid w:val="00024133"/>
    <w:rsid w:val="00031CB4"/>
    <w:rsid w:val="000334CE"/>
    <w:rsid w:val="00084AEF"/>
    <w:rsid w:val="00087FB0"/>
    <w:rsid w:val="0009375F"/>
    <w:rsid w:val="00096F5C"/>
    <w:rsid w:val="000A3F70"/>
    <w:rsid w:val="000B1AFB"/>
    <w:rsid w:val="000C1EC8"/>
    <w:rsid w:val="000F4953"/>
    <w:rsid w:val="00105193"/>
    <w:rsid w:val="00133EFB"/>
    <w:rsid w:val="00143BA8"/>
    <w:rsid w:val="00167F27"/>
    <w:rsid w:val="00175834"/>
    <w:rsid w:val="00175C1B"/>
    <w:rsid w:val="001A2953"/>
    <w:rsid w:val="001A4768"/>
    <w:rsid w:val="001A54E2"/>
    <w:rsid w:val="001B19B2"/>
    <w:rsid w:val="001C7077"/>
    <w:rsid w:val="001D6ED0"/>
    <w:rsid w:val="001F1B76"/>
    <w:rsid w:val="00207ED9"/>
    <w:rsid w:val="002123E4"/>
    <w:rsid w:val="00212C00"/>
    <w:rsid w:val="00246C77"/>
    <w:rsid w:val="00254589"/>
    <w:rsid w:val="00254AA3"/>
    <w:rsid w:val="00257B5D"/>
    <w:rsid w:val="00276FFD"/>
    <w:rsid w:val="002831E6"/>
    <w:rsid w:val="002840DE"/>
    <w:rsid w:val="002933EB"/>
    <w:rsid w:val="002A66B6"/>
    <w:rsid w:val="002B5C1F"/>
    <w:rsid w:val="002C1B95"/>
    <w:rsid w:val="002D266E"/>
    <w:rsid w:val="002D6809"/>
    <w:rsid w:val="002F273B"/>
    <w:rsid w:val="002F42CF"/>
    <w:rsid w:val="003158D5"/>
    <w:rsid w:val="0032278A"/>
    <w:rsid w:val="00332E2A"/>
    <w:rsid w:val="003338C0"/>
    <w:rsid w:val="003725CB"/>
    <w:rsid w:val="00395A50"/>
    <w:rsid w:val="003A0D63"/>
    <w:rsid w:val="003A3380"/>
    <w:rsid w:val="003B4049"/>
    <w:rsid w:val="003C5484"/>
    <w:rsid w:val="003C7461"/>
    <w:rsid w:val="003E0009"/>
    <w:rsid w:val="003E0832"/>
    <w:rsid w:val="00412C04"/>
    <w:rsid w:val="0041438E"/>
    <w:rsid w:val="004233CE"/>
    <w:rsid w:val="00425FFC"/>
    <w:rsid w:val="004442F0"/>
    <w:rsid w:val="00450BAE"/>
    <w:rsid w:val="00452C00"/>
    <w:rsid w:val="004814D9"/>
    <w:rsid w:val="00490850"/>
    <w:rsid w:val="00495791"/>
    <w:rsid w:val="004B4D8B"/>
    <w:rsid w:val="004C1D34"/>
    <w:rsid w:val="004C4B9E"/>
    <w:rsid w:val="00546EB1"/>
    <w:rsid w:val="00566A2B"/>
    <w:rsid w:val="005725C7"/>
    <w:rsid w:val="0057725C"/>
    <w:rsid w:val="00584858"/>
    <w:rsid w:val="00596B1B"/>
    <w:rsid w:val="005C4335"/>
    <w:rsid w:val="005D0D53"/>
    <w:rsid w:val="005E3FDF"/>
    <w:rsid w:val="005E4F59"/>
    <w:rsid w:val="005F183E"/>
    <w:rsid w:val="00604C32"/>
    <w:rsid w:val="00624448"/>
    <w:rsid w:val="0064673C"/>
    <w:rsid w:val="0064717B"/>
    <w:rsid w:val="0065691F"/>
    <w:rsid w:val="00666CAD"/>
    <w:rsid w:val="00671BEB"/>
    <w:rsid w:val="006A01AA"/>
    <w:rsid w:val="006B66E8"/>
    <w:rsid w:val="006C57F7"/>
    <w:rsid w:val="006E5085"/>
    <w:rsid w:val="006F110F"/>
    <w:rsid w:val="007032B6"/>
    <w:rsid w:val="007042E6"/>
    <w:rsid w:val="00707302"/>
    <w:rsid w:val="00714D65"/>
    <w:rsid w:val="00730939"/>
    <w:rsid w:val="00734836"/>
    <w:rsid w:val="00753F9E"/>
    <w:rsid w:val="00766025"/>
    <w:rsid w:val="00774A1A"/>
    <w:rsid w:val="007915D2"/>
    <w:rsid w:val="007948DE"/>
    <w:rsid w:val="00797047"/>
    <w:rsid w:val="007A0DE3"/>
    <w:rsid w:val="007A4CFD"/>
    <w:rsid w:val="007A4EC9"/>
    <w:rsid w:val="007A6C0B"/>
    <w:rsid w:val="007B52A3"/>
    <w:rsid w:val="007C426E"/>
    <w:rsid w:val="007C6099"/>
    <w:rsid w:val="007E3952"/>
    <w:rsid w:val="007F6B9B"/>
    <w:rsid w:val="00804F67"/>
    <w:rsid w:val="00822B50"/>
    <w:rsid w:val="00822B9C"/>
    <w:rsid w:val="00823E84"/>
    <w:rsid w:val="00827BAF"/>
    <w:rsid w:val="00836205"/>
    <w:rsid w:val="0084456F"/>
    <w:rsid w:val="00850154"/>
    <w:rsid w:val="00885B4C"/>
    <w:rsid w:val="00887849"/>
    <w:rsid w:val="008A174D"/>
    <w:rsid w:val="008B1FAD"/>
    <w:rsid w:val="008B710A"/>
    <w:rsid w:val="008D0803"/>
    <w:rsid w:val="008D481A"/>
    <w:rsid w:val="008D538A"/>
    <w:rsid w:val="008D6BF4"/>
    <w:rsid w:val="008F77E4"/>
    <w:rsid w:val="00911D28"/>
    <w:rsid w:val="00915FC6"/>
    <w:rsid w:val="009216AF"/>
    <w:rsid w:val="009236C2"/>
    <w:rsid w:val="00927F7A"/>
    <w:rsid w:val="00935309"/>
    <w:rsid w:val="00944963"/>
    <w:rsid w:val="0094574C"/>
    <w:rsid w:val="0095117E"/>
    <w:rsid w:val="00971EE4"/>
    <w:rsid w:val="00975D70"/>
    <w:rsid w:val="00975F2C"/>
    <w:rsid w:val="00987B08"/>
    <w:rsid w:val="00990A41"/>
    <w:rsid w:val="009D39CC"/>
    <w:rsid w:val="009F1B06"/>
    <w:rsid w:val="009F23AE"/>
    <w:rsid w:val="00A26A9A"/>
    <w:rsid w:val="00A31987"/>
    <w:rsid w:val="00A34DF8"/>
    <w:rsid w:val="00A534EE"/>
    <w:rsid w:val="00A54925"/>
    <w:rsid w:val="00A776EC"/>
    <w:rsid w:val="00A84BDD"/>
    <w:rsid w:val="00A92209"/>
    <w:rsid w:val="00AC0690"/>
    <w:rsid w:val="00AD39EE"/>
    <w:rsid w:val="00AD3F06"/>
    <w:rsid w:val="00AD5B5B"/>
    <w:rsid w:val="00B20656"/>
    <w:rsid w:val="00B24807"/>
    <w:rsid w:val="00B55F1F"/>
    <w:rsid w:val="00B57CB2"/>
    <w:rsid w:val="00B61527"/>
    <w:rsid w:val="00B668EB"/>
    <w:rsid w:val="00B827C5"/>
    <w:rsid w:val="00B84686"/>
    <w:rsid w:val="00B9139A"/>
    <w:rsid w:val="00BB117F"/>
    <w:rsid w:val="00BE4112"/>
    <w:rsid w:val="00BE60B7"/>
    <w:rsid w:val="00C0671D"/>
    <w:rsid w:val="00C219E7"/>
    <w:rsid w:val="00C304BD"/>
    <w:rsid w:val="00C44C3C"/>
    <w:rsid w:val="00C459A4"/>
    <w:rsid w:val="00C73DAB"/>
    <w:rsid w:val="00C837DD"/>
    <w:rsid w:val="00CC6BAB"/>
    <w:rsid w:val="00CD0513"/>
    <w:rsid w:val="00CE296D"/>
    <w:rsid w:val="00CF2BA9"/>
    <w:rsid w:val="00D16E7A"/>
    <w:rsid w:val="00D25FAB"/>
    <w:rsid w:val="00D3530D"/>
    <w:rsid w:val="00D654F8"/>
    <w:rsid w:val="00D66326"/>
    <w:rsid w:val="00D70D2E"/>
    <w:rsid w:val="00D86774"/>
    <w:rsid w:val="00D8782E"/>
    <w:rsid w:val="00D97CF9"/>
    <w:rsid w:val="00DB24CB"/>
    <w:rsid w:val="00DB554E"/>
    <w:rsid w:val="00DC1D61"/>
    <w:rsid w:val="00DD1301"/>
    <w:rsid w:val="00DE3C72"/>
    <w:rsid w:val="00DF0EAD"/>
    <w:rsid w:val="00DF5304"/>
    <w:rsid w:val="00E04BE3"/>
    <w:rsid w:val="00E110D4"/>
    <w:rsid w:val="00E11A3A"/>
    <w:rsid w:val="00E412B6"/>
    <w:rsid w:val="00E55EBD"/>
    <w:rsid w:val="00E655AD"/>
    <w:rsid w:val="00E662C5"/>
    <w:rsid w:val="00E7088D"/>
    <w:rsid w:val="00E76E73"/>
    <w:rsid w:val="00E8280A"/>
    <w:rsid w:val="00EA01F8"/>
    <w:rsid w:val="00EA77D8"/>
    <w:rsid w:val="00EC4B97"/>
    <w:rsid w:val="00ED6477"/>
    <w:rsid w:val="00F0774B"/>
    <w:rsid w:val="00F144A4"/>
    <w:rsid w:val="00F2493C"/>
    <w:rsid w:val="00F3498E"/>
    <w:rsid w:val="00F40B1A"/>
    <w:rsid w:val="00F46D0F"/>
    <w:rsid w:val="00F47CC2"/>
    <w:rsid w:val="00F52CD2"/>
    <w:rsid w:val="00F64939"/>
    <w:rsid w:val="00F72C80"/>
    <w:rsid w:val="00F743FE"/>
    <w:rsid w:val="00FC2A47"/>
    <w:rsid w:val="00FC7373"/>
    <w:rsid w:val="00FE5C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AA2358C"/>
  <w14:defaultImageDpi w14:val="300"/>
  <w15:docId w15:val="{23739B80-F4E5-4AB3-8594-88EF2814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326"/>
    <w:pPr>
      <w:spacing w:after="120"/>
    </w:pPr>
    <w:rPr>
      <w:rFonts w:ascii="Segoe Pro" w:hAnsi="Segoe Pro"/>
      <w:color w:val="595959"/>
      <w:sz w:val="18"/>
    </w:rPr>
  </w:style>
  <w:style w:type="paragraph" w:styleId="Heading1">
    <w:name w:val="heading 1"/>
    <w:basedOn w:val="Normal"/>
    <w:next w:val="Normal"/>
    <w:link w:val="Heading1Char"/>
    <w:uiPriority w:val="9"/>
    <w:qFormat/>
    <w:rsid w:val="007A4EC9"/>
    <w:pPr>
      <w:keepNext/>
      <w:outlineLvl w:val="0"/>
    </w:pPr>
    <w:rPr>
      <w:rFonts w:ascii="Segoe Pro Display" w:eastAsiaTheme="majorEastAsia" w:hAnsi="Segoe Pro Display" w:cstheme="majorBidi"/>
      <w:color w:val="008272"/>
      <w:sz w:val="28"/>
      <w:szCs w:val="32"/>
    </w:rPr>
  </w:style>
  <w:style w:type="paragraph" w:styleId="Heading2">
    <w:name w:val="heading 2"/>
    <w:basedOn w:val="Normal"/>
    <w:next w:val="Normal"/>
    <w:link w:val="Heading2Char"/>
    <w:uiPriority w:val="9"/>
    <w:unhideWhenUsed/>
    <w:qFormat/>
    <w:rsid w:val="007A4EC9"/>
    <w:pPr>
      <w:keepNext/>
      <w:outlineLvl w:val="1"/>
    </w:pPr>
    <w:rPr>
      <w:rFonts w:ascii="Segoe Pro Semibold" w:hAnsi="Segoe Pro Semibold"/>
      <w:color w:val="008272"/>
      <w:sz w:val="22"/>
      <w:szCs w:val="18"/>
    </w:rPr>
  </w:style>
  <w:style w:type="paragraph" w:styleId="Heading3">
    <w:name w:val="heading 3"/>
    <w:basedOn w:val="Normal"/>
    <w:next w:val="Normal"/>
    <w:link w:val="Heading3Char"/>
    <w:uiPriority w:val="9"/>
    <w:unhideWhenUsed/>
    <w:qFormat/>
    <w:rsid w:val="007A4EC9"/>
    <w:pPr>
      <w:keepNext/>
      <w:outlineLvl w:val="2"/>
    </w:pPr>
    <w:rPr>
      <w:rFonts w:ascii="Segoe Pro Semibold" w:hAnsi="Segoe Pro Semibold"/>
      <w:color w:val="008272"/>
      <w:szCs w:val="18"/>
    </w:rPr>
  </w:style>
  <w:style w:type="paragraph" w:styleId="Heading4">
    <w:name w:val="heading 4"/>
    <w:basedOn w:val="Normal"/>
    <w:next w:val="Normal"/>
    <w:link w:val="Heading4Char"/>
    <w:uiPriority w:val="9"/>
    <w:unhideWhenUsed/>
    <w:rsid w:val="00850154"/>
    <w:pPr>
      <w:spacing w:after="0"/>
      <w:outlineLvl w:val="3"/>
    </w:pPr>
    <w:rPr>
      <w:rFonts w:ascii="Segoe Pro Semibold" w:hAnsi="Segoe Pro Semibold"/>
      <w:color w:val="5C2D91"/>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F6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F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A4EC9"/>
    <w:rPr>
      <w:rFonts w:ascii="Segoe Pro Display" w:eastAsiaTheme="majorEastAsia" w:hAnsi="Segoe Pro Display" w:cstheme="majorBidi"/>
      <w:color w:val="008272"/>
      <w:sz w:val="28"/>
      <w:szCs w:val="32"/>
    </w:rPr>
  </w:style>
  <w:style w:type="character" w:styleId="Hyperlink">
    <w:name w:val="Hyperlink"/>
    <w:basedOn w:val="DefaultParagraphFont"/>
    <w:uiPriority w:val="99"/>
    <w:unhideWhenUsed/>
    <w:rsid w:val="007A4EC9"/>
    <w:rPr>
      <w:color w:val="008272"/>
      <w:u w:val="single"/>
    </w:rPr>
  </w:style>
  <w:style w:type="paragraph" w:styleId="Title">
    <w:name w:val="Title"/>
    <w:basedOn w:val="Normal"/>
    <w:next w:val="Normal"/>
    <w:link w:val="TitleChar"/>
    <w:uiPriority w:val="10"/>
    <w:qFormat/>
    <w:rsid w:val="007042E6"/>
    <w:pPr>
      <w:spacing w:after="0"/>
      <w:contextualSpacing/>
    </w:pPr>
    <w:rPr>
      <w:rFonts w:ascii="Segoe Pro Light" w:eastAsiaTheme="majorEastAsia" w:hAnsi="Segoe Pro Light" w:cstheme="majorBidi"/>
      <w:color w:val="FFFFFF" w:themeColor="background1"/>
      <w:kern w:val="28"/>
      <w:sz w:val="40"/>
      <w:szCs w:val="40"/>
    </w:rPr>
  </w:style>
  <w:style w:type="character" w:customStyle="1" w:styleId="TitleChar">
    <w:name w:val="Title Char"/>
    <w:basedOn w:val="DefaultParagraphFont"/>
    <w:link w:val="Title"/>
    <w:uiPriority w:val="10"/>
    <w:rsid w:val="007042E6"/>
    <w:rPr>
      <w:rFonts w:ascii="Segoe Pro Light" w:eastAsiaTheme="majorEastAsia" w:hAnsi="Segoe Pro Light" w:cstheme="majorBidi"/>
      <w:color w:val="FFFFFF" w:themeColor="background1"/>
      <w:kern w:val="28"/>
      <w:sz w:val="40"/>
      <w:szCs w:val="40"/>
    </w:rPr>
  </w:style>
  <w:style w:type="paragraph" w:styleId="Subtitle">
    <w:name w:val="Subtitle"/>
    <w:basedOn w:val="Normal"/>
    <w:next w:val="Normal"/>
    <w:link w:val="SubtitleChar"/>
    <w:uiPriority w:val="11"/>
    <w:qFormat/>
    <w:rsid w:val="007042E6"/>
    <w:rPr>
      <w:rFonts w:ascii="Segoe Pro Semibold" w:hAnsi="Segoe Pro Semibold"/>
      <w:color w:val="FFFFFF" w:themeColor="background1"/>
      <w:sz w:val="22"/>
      <w:szCs w:val="22"/>
    </w:rPr>
  </w:style>
  <w:style w:type="character" w:customStyle="1" w:styleId="SubtitleChar">
    <w:name w:val="Subtitle Char"/>
    <w:basedOn w:val="DefaultParagraphFont"/>
    <w:link w:val="Subtitle"/>
    <w:uiPriority w:val="11"/>
    <w:rsid w:val="007042E6"/>
    <w:rPr>
      <w:rFonts w:ascii="Segoe Pro Semibold" w:hAnsi="Segoe Pro Semibold"/>
      <w:color w:val="FFFFFF" w:themeColor="background1"/>
      <w:sz w:val="22"/>
      <w:szCs w:val="22"/>
    </w:rPr>
  </w:style>
  <w:style w:type="character" w:customStyle="1" w:styleId="Heading2Char">
    <w:name w:val="Heading 2 Char"/>
    <w:basedOn w:val="DefaultParagraphFont"/>
    <w:link w:val="Heading2"/>
    <w:uiPriority w:val="9"/>
    <w:rsid w:val="007A4EC9"/>
    <w:rPr>
      <w:rFonts w:ascii="Segoe Pro Semibold" w:hAnsi="Segoe Pro Semibold"/>
      <w:color w:val="008272"/>
      <w:sz w:val="22"/>
      <w:szCs w:val="18"/>
    </w:rPr>
  </w:style>
  <w:style w:type="paragraph" w:customStyle="1" w:styleId="Description">
    <w:name w:val="Description"/>
    <w:basedOn w:val="Heading3"/>
    <w:rsid w:val="008D481A"/>
    <w:pPr>
      <w:spacing w:before="160"/>
    </w:pPr>
    <w:rPr>
      <w:i/>
      <w:sz w:val="16"/>
    </w:rPr>
  </w:style>
  <w:style w:type="paragraph" w:styleId="ListParagraph">
    <w:name w:val="List Paragraph"/>
    <w:basedOn w:val="Normal"/>
    <w:uiPriority w:val="34"/>
    <w:qFormat/>
    <w:rsid w:val="00495791"/>
    <w:rPr>
      <w:sz w:val="16"/>
      <w:szCs w:val="16"/>
    </w:rPr>
  </w:style>
  <w:style w:type="character" w:customStyle="1" w:styleId="Heading3Char">
    <w:name w:val="Heading 3 Char"/>
    <w:basedOn w:val="DefaultParagraphFont"/>
    <w:link w:val="Heading3"/>
    <w:uiPriority w:val="9"/>
    <w:rsid w:val="007A4EC9"/>
    <w:rPr>
      <w:rFonts w:ascii="Segoe Pro Semibold" w:hAnsi="Segoe Pro Semibold"/>
      <w:color w:val="008272"/>
      <w:sz w:val="18"/>
      <w:szCs w:val="18"/>
    </w:rPr>
  </w:style>
  <w:style w:type="character" w:customStyle="1" w:styleId="Heading4Char">
    <w:name w:val="Heading 4 Char"/>
    <w:basedOn w:val="DefaultParagraphFont"/>
    <w:link w:val="Heading4"/>
    <w:uiPriority w:val="9"/>
    <w:rsid w:val="00850154"/>
    <w:rPr>
      <w:rFonts w:ascii="Segoe Pro Semibold" w:hAnsi="Segoe Pro Semibold"/>
      <w:color w:val="5C2D91"/>
      <w:sz w:val="18"/>
      <w:szCs w:val="18"/>
    </w:rPr>
  </w:style>
  <w:style w:type="paragraph" w:customStyle="1" w:styleId="Sidebar">
    <w:name w:val="Sidebar"/>
    <w:basedOn w:val="Normal"/>
    <w:qFormat/>
    <w:rsid w:val="008D481A"/>
    <w:pPr>
      <w:spacing w:after="0"/>
    </w:pPr>
    <w:rPr>
      <w:sz w:val="16"/>
      <w:szCs w:val="16"/>
    </w:rPr>
  </w:style>
  <w:style w:type="paragraph" w:customStyle="1" w:styleId="Intro">
    <w:name w:val="Intro"/>
    <w:basedOn w:val="Normal"/>
    <w:qFormat/>
    <w:rsid w:val="00096F5C"/>
    <w:pPr>
      <w:spacing w:line="264" w:lineRule="auto"/>
    </w:pPr>
    <w:rPr>
      <w:rFonts w:ascii="Segoe Pro Light" w:hAnsi="Segoe Pro Light"/>
      <w:noProof/>
      <w:sz w:val="24"/>
      <w:szCs w:val="28"/>
    </w:rPr>
  </w:style>
  <w:style w:type="paragraph" w:customStyle="1" w:styleId="Legalese">
    <w:name w:val="Legalese"/>
    <w:basedOn w:val="ListParagraph"/>
    <w:qFormat/>
    <w:rsid w:val="007A4EC9"/>
    <w:rPr>
      <w:i/>
      <w:color w:val="7F7F7F"/>
    </w:rPr>
  </w:style>
  <w:style w:type="paragraph" w:customStyle="1" w:styleId="SidebarHeading">
    <w:name w:val="Sidebar Heading"/>
    <w:basedOn w:val="Sidebar"/>
    <w:rsid w:val="008D481A"/>
    <w:rPr>
      <w:rFonts w:ascii="Segoe Pro Semibold" w:hAnsi="Segoe Pro Semibold"/>
      <w:color w:val="48197E"/>
    </w:rPr>
  </w:style>
  <w:style w:type="paragraph" w:styleId="Header">
    <w:name w:val="header"/>
    <w:basedOn w:val="Normal"/>
    <w:link w:val="HeaderChar"/>
    <w:uiPriority w:val="99"/>
    <w:unhideWhenUsed/>
    <w:rsid w:val="002D6809"/>
    <w:pPr>
      <w:tabs>
        <w:tab w:val="center" w:pos="4680"/>
        <w:tab w:val="right" w:pos="9360"/>
      </w:tabs>
      <w:spacing w:after="0"/>
    </w:pPr>
  </w:style>
  <w:style w:type="character" w:customStyle="1" w:styleId="HeaderChar">
    <w:name w:val="Header Char"/>
    <w:basedOn w:val="DefaultParagraphFont"/>
    <w:link w:val="Header"/>
    <w:uiPriority w:val="99"/>
    <w:rsid w:val="002D6809"/>
    <w:rPr>
      <w:rFonts w:ascii="Segoe Pro" w:hAnsi="Segoe Pro"/>
      <w:sz w:val="18"/>
    </w:rPr>
  </w:style>
  <w:style w:type="paragraph" w:styleId="Footer">
    <w:name w:val="footer"/>
    <w:basedOn w:val="Normal"/>
    <w:link w:val="FooterChar"/>
    <w:uiPriority w:val="99"/>
    <w:unhideWhenUsed/>
    <w:rsid w:val="002D6809"/>
    <w:pPr>
      <w:tabs>
        <w:tab w:val="center" w:pos="4680"/>
        <w:tab w:val="right" w:pos="9360"/>
      </w:tabs>
      <w:spacing w:after="0"/>
    </w:pPr>
  </w:style>
  <w:style w:type="character" w:customStyle="1" w:styleId="FooterChar">
    <w:name w:val="Footer Char"/>
    <w:basedOn w:val="DefaultParagraphFont"/>
    <w:link w:val="Footer"/>
    <w:uiPriority w:val="99"/>
    <w:rsid w:val="002D6809"/>
    <w:rPr>
      <w:rFonts w:ascii="Segoe Pro" w:hAnsi="Segoe Pro"/>
      <w:sz w:val="18"/>
    </w:rPr>
  </w:style>
  <w:style w:type="paragraph" w:customStyle="1" w:styleId="SidebarQuote">
    <w:name w:val="Sidebar Quote"/>
    <w:basedOn w:val="Intro"/>
    <w:rsid w:val="008D481A"/>
    <w:pPr>
      <w:spacing w:after="240"/>
    </w:pPr>
    <w:rPr>
      <w:rFonts w:ascii="Segoe Pro" w:hAnsi="Segoe Pro"/>
      <w:color w:val="48197E"/>
      <w:szCs w:val="18"/>
    </w:rPr>
  </w:style>
  <w:style w:type="paragraph" w:customStyle="1" w:styleId="Numbered">
    <w:name w:val="Numbered"/>
    <w:basedOn w:val="ListParagraph"/>
    <w:qFormat/>
    <w:rsid w:val="00F40B1A"/>
    <w:pPr>
      <w:numPr>
        <w:numId w:val="5"/>
      </w:numPr>
      <w:spacing w:before="120" w:after="0"/>
    </w:pPr>
    <w:rPr>
      <w:sz w:val="18"/>
      <w:szCs w:val="18"/>
    </w:rPr>
  </w:style>
  <w:style w:type="paragraph" w:customStyle="1" w:styleId="NestedBullets">
    <w:name w:val="Nested Bullets"/>
    <w:basedOn w:val="Numbered"/>
    <w:qFormat/>
    <w:rsid w:val="00D66326"/>
    <w:pPr>
      <w:numPr>
        <w:numId w:val="12"/>
      </w:numPr>
      <w:spacing w:after="120"/>
      <w:contextualSpacing/>
    </w:pPr>
  </w:style>
  <w:style w:type="paragraph" w:customStyle="1" w:styleId="Bullets">
    <w:name w:val="Bullets"/>
    <w:basedOn w:val="ListParagraph"/>
    <w:qFormat/>
    <w:rsid w:val="00D66326"/>
    <w:pPr>
      <w:numPr>
        <w:numId w:val="15"/>
      </w:numPr>
      <w:spacing w:after="60"/>
    </w:pPr>
    <w:rPr>
      <w:sz w:val="18"/>
      <w:szCs w:val="18"/>
    </w:rPr>
  </w:style>
  <w:style w:type="paragraph" w:styleId="Date">
    <w:name w:val="Date"/>
    <w:basedOn w:val="Normal"/>
    <w:next w:val="Normal"/>
    <w:link w:val="DateChar"/>
    <w:uiPriority w:val="99"/>
    <w:unhideWhenUsed/>
    <w:rsid w:val="00C219E7"/>
    <w:pPr>
      <w:spacing w:after="240"/>
    </w:pPr>
    <w:rPr>
      <w:i/>
      <w:color w:val="008272"/>
    </w:rPr>
  </w:style>
  <w:style w:type="character" w:customStyle="1" w:styleId="DateChar">
    <w:name w:val="Date Char"/>
    <w:basedOn w:val="DefaultParagraphFont"/>
    <w:link w:val="Date"/>
    <w:uiPriority w:val="99"/>
    <w:rsid w:val="00C219E7"/>
    <w:rPr>
      <w:rFonts w:ascii="Segoe Pro" w:hAnsi="Segoe Pro"/>
      <w:i/>
      <w:color w:val="008272"/>
      <w:sz w:val="18"/>
    </w:rPr>
  </w:style>
  <w:style w:type="paragraph" w:customStyle="1" w:styleId="Bullet2">
    <w:name w:val="Bullet 2"/>
    <w:basedOn w:val="Numbered"/>
    <w:qFormat/>
    <w:rsid w:val="00827BAF"/>
    <w:pPr>
      <w:numPr>
        <w:numId w:val="31"/>
      </w:numPr>
      <w:spacing w:after="120"/>
      <w:ind w:left="720"/>
      <w:contextualSpacing/>
    </w:pPr>
  </w:style>
  <w:style w:type="paragraph" w:customStyle="1" w:styleId="Bullet1">
    <w:name w:val="Bullet 1"/>
    <w:basedOn w:val="ListParagraph"/>
    <w:qFormat/>
    <w:rsid w:val="00F2493C"/>
    <w:pPr>
      <w:numPr>
        <w:numId w:val="28"/>
      </w:numPr>
      <w:spacing w:after="60"/>
      <w:ind w:left="360"/>
    </w:pPr>
    <w:rPr>
      <w:sz w:val="18"/>
      <w:szCs w:val="18"/>
    </w:rPr>
  </w:style>
  <w:style w:type="paragraph" w:customStyle="1" w:styleId="Bullet1spaceafter">
    <w:name w:val="Bullet 1 space after"/>
    <w:basedOn w:val="Bullet1"/>
    <w:qFormat/>
    <w:rsid w:val="00F2493C"/>
    <w:pPr>
      <w:numPr>
        <w:numId w:val="29"/>
      </w:numPr>
      <w:spacing w:after="160"/>
      <w:ind w:left="360"/>
    </w:pPr>
  </w:style>
  <w:style w:type="paragraph" w:customStyle="1" w:styleId="Note">
    <w:name w:val="Note"/>
    <w:basedOn w:val="Normal"/>
    <w:next w:val="Normal"/>
    <w:link w:val="NoteChar"/>
    <w:qFormat/>
    <w:rsid w:val="007A4EC9"/>
    <w:pPr>
      <w:spacing w:before="120"/>
      <w:ind w:left="360" w:right="720"/>
    </w:pPr>
    <w:rPr>
      <w:i/>
      <w:color w:val="008272"/>
      <w:szCs w:val="18"/>
    </w:rPr>
  </w:style>
  <w:style w:type="character" w:customStyle="1" w:styleId="NoteChar">
    <w:name w:val="Note Char"/>
    <w:basedOn w:val="DefaultParagraphFont"/>
    <w:link w:val="Note"/>
    <w:rsid w:val="007A4EC9"/>
    <w:rPr>
      <w:rFonts w:ascii="Segoe Pro" w:hAnsi="Segoe Pro"/>
      <w:i/>
      <w:color w:val="008272"/>
      <w:sz w:val="18"/>
      <w:szCs w:val="18"/>
    </w:rPr>
  </w:style>
  <w:style w:type="paragraph" w:customStyle="1" w:styleId="Tip">
    <w:name w:val="Tip"/>
    <w:basedOn w:val="Note"/>
    <w:qFormat/>
    <w:rsid w:val="007A4EC9"/>
    <w:pPr>
      <w:ind w:left="720" w:right="0" w:hanging="360"/>
    </w:pPr>
    <w:rPr>
      <w:i w:val="0"/>
    </w:rPr>
  </w:style>
  <w:style w:type="paragraph" w:customStyle="1" w:styleId="Numberedlistparagraph">
    <w:name w:val="Numbered list paragraph"/>
    <w:basedOn w:val="Numbered"/>
    <w:qFormat/>
    <w:rsid w:val="00F52CD2"/>
    <w:pPr>
      <w:numPr>
        <w:numId w:val="0"/>
      </w:numPr>
      <w:spacing w:after="120"/>
      <w:ind w:left="360"/>
    </w:pPr>
  </w:style>
  <w:style w:type="character" w:styleId="CommentReference">
    <w:name w:val="annotation reference"/>
    <w:basedOn w:val="DefaultParagraphFont"/>
    <w:uiPriority w:val="99"/>
    <w:semiHidden/>
    <w:unhideWhenUsed/>
    <w:rsid w:val="003E0832"/>
    <w:rPr>
      <w:sz w:val="16"/>
      <w:szCs w:val="16"/>
    </w:rPr>
  </w:style>
  <w:style w:type="paragraph" w:styleId="CommentText">
    <w:name w:val="annotation text"/>
    <w:basedOn w:val="Normal"/>
    <w:link w:val="CommentTextChar"/>
    <w:uiPriority w:val="99"/>
    <w:semiHidden/>
    <w:unhideWhenUsed/>
    <w:rsid w:val="003E0832"/>
    <w:rPr>
      <w:sz w:val="20"/>
      <w:szCs w:val="20"/>
    </w:rPr>
  </w:style>
  <w:style w:type="character" w:customStyle="1" w:styleId="CommentTextChar">
    <w:name w:val="Comment Text Char"/>
    <w:basedOn w:val="DefaultParagraphFont"/>
    <w:link w:val="CommentText"/>
    <w:uiPriority w:val="99"/>
    <w:semiHidden/>
    <w:rsid w:val="003E0832"/>
    <w:rPr>
      <w:rFonts w:ascii="Segoe Pro" w:hAnsi="Segoe Pro"/>
      <w:color w:val="595959"/>
      <w:sz w:val="20"/>
      <w:szCs w:val="20"/>
    </w:rPr>
  </w:style>
  <w:style w:type="paragraph" w:styleId="CommentSubject">
    <w:name w:val="annotation subject"/>
    <w:basedOn w:val="CommentText"/>
    <w:next w:val="CommentText"/>
    <w:link w:val="CommentSubjectChar"/>
    <w:uiPriority w:val="99"/>
    <w:semiHidden/>
    <w:unhideWhenUsed/>
    <w:rsid w:val="003E0832"/>
    <w:rPr>
      <w:b/>
      <w:bCs/>
    </w:rPr>
  </w:style>
  <w:style w:type="character" w:customStyle="1" w:styleId="CommentSubjectChar">
    <w:name w:val="Comment Subject Char"/>
    <w:basedOn w:val="CommentTextChar"/>
    <w:link w:val="CommentSubject"/>
    <w:uiPriority w:val="99"/>
    <w:semiHidden/>
    <w:rsid w:val="003E0832"/>
    <w:rPr>
      <w:rFonts w:ascii="Segoe Pro" w:hAnsi="Segoe Pro"/>
      <w:b/>
      <w:bCs/>
      <w:color w:val="595959"/>
      <w:sz w:val="20"/>
      <w:szCs w:val="20"/>
    </w:rPr>
  </w:style>
  <w:style w:type="paragraph" w:styleId="BalloonText">
    <w:name w:val="Balloon Text"/>
    <w:basedOn w:val="Normal"/>
    <w:link w:val="BalloonTextChar"/>
    <w:uiPriority w:val="99"/>
    <w:semiHidden/>
    <w:unhideWhenUsed/>
    <w:rsid w:val="003E083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3E0832"/>
    <w:rPr>
      <w:rFonts w:ascii="Segoe UI" w:hAnsi="Segoe UI" w:cs="Segoe UI"/>
      <w:color w:val="595959"/>
      <w:sz w:val="18"/>
      <w:szCs w:val="18"/>
    </w:rPr>
  </w:style>
  <w:style w:type="paragraph" w:customStyle="1" w:styleId="Captionortabletitle">
    <w:name w:val="Caption or table title"/>
    <w:basedOn w:val="Normal"/>
    <w:qFormat/>
    <w:rsid w:val="007A4EC9"/>
    <w:rPr>
      <w:rFonts w:ascii="Segoe Pro Display" w:hAnsi="Segoe Pro Display"/>
      <w:i/>
      <w:color w:val="008272"/>
    </w:rPr>
  </w:style>
  <w:style w:type="paragraph" w:customStyle="1" w:styleId="WSGHeading1">
    <w:name w:val="WSG Heading 1"/>
    <w:basedOn w:val="Normal"/>
    <w:next w:val="Normal"/>
    <w:qFormat/>
    <w:rsid w:val="00766025"/>
    <w:pPr>
      <w:widowControl w:val="0"/>
      <w:spacing w:after="360"/>
      <w:ind w:right="1987"/>
      <w:outlineLvl w:val="0"/>
    </w:pPr>
    <w:rPr>
      <w:rFonts w:ascii="Segoe UI Light" w:hAnsi="Segoe UI Light"/>
      <w:color w:val="7030A0"/>
      <w:sz w:val="48"/>
      <w:szCs w:val="48"/>
    </w:rPr>
  </w:style>
  <w:style w:type="paragraph" w:customStyle="1" w:styleId="WSGNumberedProcedure1">
    <w:name w:val="WSG Numbered Procedure 1"/>
    <w:basedOn w:val="Normal"/>
    <w:qFormat/>
    <w:rsid w:val="00766025"/>
    <w:pPr>
      <w:widowControl w:val="0"/>
      <w:numPr>
        <w:numId w:val="33"/>
      </w:numPr>
      <w:ind w:right="1987"/>
    </w:pPr>
    <w:rPr>
      <w:rFonts w:ascii="Segoe UI" w:hAnsi="Segoe UI"/>
      <w:color w:val="auto"/>
      <w:sz w:val="20"/>
      <w:szCs w:val="20"/>
    </w:rPr>
  </w:style>
  <w:style w:type="paragraph" w:customStyle="1" w:styleId="WSGBulletedlist1">
    <w:name w:val="WSG Bulleted list 1"/>
    <w:basedOn w:val="Normal"/>
    <w:qFormat/>
    <w:rsid w:val="00766025"/>
    <w:pPr>
      <w:widowControl w:val="0"/>
      <w:numPr>
        <w:numId w:val="34"/>
      </w:numPr>
      <w:ind w:right="1987"/>
    </w:pPr>
    <w:rPr>
      <w:rFonts w:ascii="Segoe UI" w:hAnsi="Segoe UI" w:cs="Segoe UI"/>
      <w:color w:val="auto"/>
      <w:sz w:val="20"/>
      <w:szCs w:val="20"/>
    </w:rPr>
  </w:style>
  <w:style w:type="paragraph" w:customStyle="1" w:styleId="WSGUn-numberedProcedureFigure">
    <w:name w:val="WSG Un-numbered Procedure Figure"/>
    <w:basedOn w:val="WSGNumberedProcedure1"/>
    <w:next w:val="WSGNumberedProcedure1"/>
    <w:qFormat/>
    <w:rsid w:val="00AD39EE"/>
    <w:pPr>
      <w:numPr>
        <w:numId w:val="0"/>
      </w:numPr>
      <w:ind w:left="360"/>
    </w:pPr>
    <w:rPr>
      <w:noProof/>
    </w:rPr>
  </w:style>
  <w:style w:type="paragraph" w:customStyle="1" w:styleId="WSGStand-aloneillustration">
    <w:name w:val="WSG Stand-alone illustration"/>
    <w:basedOn w:val="Normal"/>
    <w:next w:val="Normal"/>
    <w:qFormat/>
    <w:rsid w:val="00766025"/>
    <w:pPr>
      <w:widowControl w:val="0"/>
      <w:ind w:right="1987"/>
    </w:pPr>
    <w:rPr>
      <w:rFonts w:ascii="Segoe UI" w:hAnsi="Segoe UI"/>
      <w:noProof/>
      <w:color w:val="auto"/>
      <w:sz w:val="20"/>
      <w:szCs w:val="20"/>
    </w:rPr>
  </w:style>
  <w:style w:type="paragraph" w:customStyle="1" w:styleId="WSGHeading1same-page">
    <w:name w:val="WSG Heading 1 same-page"/>
    <w:basedOn w:val="WSGHeading1"/>
    <w:uiPriority w:val="99"/>
    <w:rsid w:val="00AD39EE"/>
    <w:pPr>
      <w:spacing w:before="360"/>
    </w:pPr>
  </w:style>
  <w:style w:type="paragraph" w:customStyle="1" w:styleId="WSGNumberedProcList1">
    <w:name w:val="WSG Numbered Proc List 1"/>
    <w:basedOn w:val="Normal"/>
    <w:uiPriority w:val="99"/>
    <w:rsid w:val="00AD39EE"/>
    <w:pPr>
      <w:widowControl w:val="0"/>
      <w:ind w:left="360" w:right="1987"/>
    </w:pPr>
    <w:rPr>
      <w:rFonts w:ascii="Segoe UI" w:hAnsi="Segoe UI"/>
      <w:color w:val="auto"/>
      <w:sz w:val="20"/>
      <w:szCs w:val="20"/>
    </w:rPr>
  </w:style>
  <w:style w:type="character" w:styleId="FollowedHyperlink">
    <w:name w:val="FollowedHyperlink"/>
    <w:basedOn w:val="DefaultParagraphFont"/>
    <w:uiPriority w:val="99"/>
    <w:semiHidden/>
    <w:unhideWhenUsed/>
    <w:rsid w:val="00A319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90051">
      <w:bodyDiv w:val="1"/>
      <w:marLeft w:val="0"/>
      <w:marRight w:val="0"/>
      <w:marTop w:val="0"/>
      <w:marBottom w:val="0"/>
      <w:divBdr>
        <w:top w:val="none" w:sz="0" w:space="0" w:color="auto"/>
        <w:left w:val="none" w:sz="0" w:space="0" w:color="auto"/>
        <w:bottom w:val="none" w:sz="0" w:space="0" w:color="auto"/>
        <w:right w:val="none" w:sz="0" w:space="0" w:color="auto"/>
      </w:divBdr>
    </w:div>
    <w:div w:id="450050632">
      <w:bodyDiv w:val="1"/>
      <w:marLeft w:val="0"/>
      <w:marRight w:val="0"/>
      <w:marTop w:val="0"/>
      <w:marBottom w:val="0"/>
      <w:divBdr>
        <w:top w:val="none" w:sz="0" w:space="0" w:color="auto"/>
        <w:left w:val="none" w:sz="0" w:space="0" w:color="auto"/>
        <w:bottom w:val="none" w:sz="0" w:space="0" w:color="auto"/>
        <w:right w:val="none" w:sz="0" w:space="0" w:color="auto"/>
      </w:divBdr>
    </w:div>
    <w:div w:id="949969962">
      <w:bodyDiv w:val="1"/>
      <w:marLeft w:val="0"/>
      <w:marRight w:val="0"/>
      <w:marTop w:val="0"/>
      <w:marBottom w:val="0"/>
      <w:divBdr>
        <w:top w:val="none" w:sz="0" w:space="0" w:color="auto"/>
        <w:left w:val="none" w:sz="0" w:space="0" w:color="auto"/>
        <w:bottom w:val="none" w:sz="0" w:space="0" w:color="auto"/>
        <w:right w:val="none" w:sz="0" w:space="0" w:color="auto"/>
      </w:divBdr>
    </w:div>
    <w:div w:id="1106199018">
      <w:bodyDiv w:val="1"/>
      <w:marLeft w:val="0"/>
      <w:marRight w:val="0"/>
      <w:marTop w:val="0"/>
      <w:marBottom w:val="0"/>
      <w:divBdr>
        <w:top w:val="none" w:sz="0" w:space="0" w:color="auto"/>
        <w:left w:val="none" w:sz="0" w:space="0" w:color="auto"/>
        <w:bottom w:val="none" w:sz="0" w:space="0" w:color="auto"/>
        <w:right w:val="none" w:sz="0" w:space="0" w:color="auto"/>
      </w:divBdr>
    </w:div>
    <w:div w:id="1822231450">
      <w:bodyDiv w:val="1"/>
      <w:marLeft w:val="0"/>
      <w:marRight w:val="0"/>
      <w:marTop w:val="0"/>
      <w:marBottom w:val="0"/>
      <w:divBdr>
        <w:top w:val="none" w:sz="0" w:space="0" w:color="auto"/>
        <w:left w:val="none" w:sz="0" w:space="0" w:color="auto"/>
        <w:bottom w:val="none" w:sz="0" w:space="0" w:color="auto"/>
        <w:right w:val="none" w:sz="0" w:space="0" w:color="auto"/>
      </w:divBdr>
    </w:div>
    <w:div w:id="1908177419">
      <w:bodyDiv w:val="1"/>
      <w:marLeft w:val="0"/>
      <w:marRight w:val="0"/>
      <w:marTop w:val="0"/>
      <w:marBottom w:val="0"/>
      <w:divBdr>
        <w:top w:val="none" w:sz="0" w:space="0" w:color="auto"/>
        <w:left w:val="none" w:sz="0" w:space="0" w:color="auto"/>
        <w:bottom w:val="none" w:sz="0" w:space="0" w:color="auto"/>
        <w:right w:val="none" w:sz="0" w:space="0" w:color="auto"/>
      </w:divBdr>
    </w:div>
    <w:div w:id="213760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microsoft.com/ITShowcase"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microsoft.com/ITShowcase/Productivit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microsoft.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indows.microsoft.com"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magut\Desktop\Templates%20for%20Diana\Michelle%20new%20productivity%20guide%20template\Productivity%20Guide%20external%20template%200901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I_x0020_ID xmlns="3f4232f2-12d1-448c-b006-e4eaa841703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E68D598E1D6594DAB0CDC985CE60987" ma:contentTypeVersion="7" ma:contentTypeDescription="Create a new document." ma:contentTypeScope="" ma:versionID="471805adf9222536d0a43f4975e265bb">
  <xsd:schema xmlns:xsd="http://www.w3.org/2001/XMLSchema" xmlns:xs="http://www.w3.org/2001/XMLSchema" xmlns:p="http://schemas.microsoft.com/office/2006/metadata/properties" xmlns:ns2="3f4232f2-12d1-448c-b006-e4eaa8417033" xmlns:ns3="57947d24-e948-45b3-a3c1-afbafbbdf285" targetNamespace="http://schemas.microsoft.com/office/2006/metadata/properties" ma:root="true" ma:fieldsID="78477f822da3cb668354686b7b5037f4" ns2:_="" ns3:_="">
    <xsd:import namespace="3f4232f2-12d1-448c-b006-e4eaa8417033"/>
    <xsd:import namespace="57947d24-e948-45b3-a3c1-afbafbbdf285"/>
    <xsd:element name="properties">
      <xsd:complexType>
        <xsd:sequence>
          <xsd:element name="documentManagement">
            <xsd:complexType>
              <xsd:all>
                <xsd:element ref="ns2:PI_x0020_ID" minOccurs="0"/>
                <xsd:element ref="ns2:PI_x0020_ID_x003a_Title" minOccurs="0"/>
                <xsd:element ref="ns3:SharedWithUsers" minOccurs="0"/>
                <xsd:element ref="ns3:SharedWithDetails" minOccurs="0"/>
                <xsd:element ref="ns2:PI_x0020_ID_x003a_ITSC_x0020_Content_x0020_Tit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232f2-12d1-448c-b006-e4eaa8417033" elementFormDefault="qualified">
    <xsd:import namespace="http://schemas.microsoft.com/office/2006/documentManagement/types"/>
    <xsd:import namespace="http://schemas.microsoft.com/office/infopath/2007/PartnerControls"/>
    <xsd:element name="PI_x0020_ID" ma:index="8" nillable="true" ma:displayName="PI ID" ma:list="{efd56cca-08e8-4668-9647-b538db7ddf3e}" ma:internalName="PI_x0020_ID" ma:readOnly="false" ma:showField="ID">
      <xsd:simpleType>
        <xsd:restriction base="dms:Lookup"/>
      </xsd:simpleType>
    </xsd:element>
    <xsd:element name="PI_x0020_ID_x003a_Title" ma:index="9" nillable="true" ma:displayName="PI ID:Title" ma:list="{efd56cca-08e8-4668-9647-b538db7ddf3e}" ma:internalName="PI_x0020_ID_x003a_Title" ma:readOnly="true" ma:showField="Title" ma:web="57947d24-e948-45b3-a3c1-afbafbbdf285">
      <xsd:simpleType>
        <xsd:restriction base="dms:Lookup"/>
      </xsd:simpleType>
    </xsd:element>
    <xsd:element name="PI_x0020_ID_x003a_ITSC_x0020_Content_x0020_Title" ma:index="12" nillable="true" ma:displayName="PI ID:ITSC Content Title" ma:list="{efd56cca-08e8-4668-9647-b538db7ddf3e}" ma:internalName="PI_x0020_ID_x003a_ITSC_x0020_Content_x0020_Title" ma:readOnly="true" ma:showField="IT_x0020_Showcase_x0020_Content_" ma:web="57947d24-e948-45b3-a3c1-afbafbbdf285">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7947d24-e948-45b3-a3c1-afbafbbdf285"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1B6580-B752-48A2-BD57-9F8B031AFED4}">
  <ds:schemaRefs>
    <ds:schemaRef ds:uri="57947d24-e948-45b3-a3c1-afbafbbdf285"/>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3f4232f2-12d1-448c-b006-e4eaa8417033"/>
    <ds:schemaRef ds:uri="http://www.w3.org/XML/1998/namespace"/>
  </ds:schemaRefs>
</ds:datastoreItem>
</file>

<file path=customXml/itemProps2.xml><?xml version="1.0" encoding="utf-8"?>
<ds:datastoreItem xmlns:ds="http://schemas.openxmlformats.org/officeDocument/2006/customXml" ds:itemID="{7B9021C6-C075-4219-90E6-E657F834903F}">
  <ds:schemaRefs>
    <ds:schemaRef ds:uri="http://schemas.microsoft.com/sharepoint/v3/contenttype/forms"/>
  </ds:schemaRefs>
</ds:datastoreItem>
</file>

<file path=customXml/itemProps3.xml><?xml version="1.0" encoding="utf-8"?>
<ds:datastoreItem xmlns:ds="http://schemas.openxmlformats.org/officeDocument/2006/customXml" ds:itemID="{4312DFDA-14C1-4286-8E22-B79D6CD69B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232f2-12d1-448c-b006-e4eaa8417033"/>
    <ds:schemaRef ds:uri="57947d24-e948-45b3-a3c1-afbafbbdf2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Productivity Guide external template 090115.dotx</Template>
  <TotalTime>0</TotalTime>
  <Pages>1</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Gutierrez (Entirenet)</dc:creator>
  <cp:keywords/>
  <dc:description/>
  <cp:lastModifiedBy>Lesli Schauf (Resources Online)</cp:lastModifiedBy>
  <cp:revision>2</cp:revision>
  <dcterms:created xsi:type="dcterms:W3CDTF">2015-09-08T15:51:00Z</dcterms:created>
  <dcterms:modified xsi:type="dcterms:W3CDTF">2015-09-08T15:51:00Z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0x010100FE68D598E1D6594DAB0CDC985CE60987</vt:lpwstr>
  </property>
</Properties>
</file>